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Mriekatabu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7"/>
      </w:tblGrid>
      <w:tr w:rsidR="008E4FBB" w:rsidTr="00211B46">
        <w:trPr>
          <w:trHeight w:val="1814"/>
        </w:trPr>
        <w:tc>
          <w:tcPr>
            <w:tcW w:w="3369" w:type="dxa"/>
            <w:vAlign w:val="center"/>
          </w:tcPr>
          <w:p w:rsidR="008E4FBB" w:rsidRDefault="008E4FBB" w:rsidP="00211B46">
            <w:pPr>
              <w:pStyle w:val="Titulok-kola"/>
            </w:pPr>
            <w:r>
              <w:rPr>
                <w:noProof/>
                <w:lang w:eastAsia="sk-SK"/>
              </w:rPr>
              <w:drawing>
                <wp:inline distT="0" distB="0" distL="0" distR="0">
                  <wp:extent cx="1116000" cy="1116000"/>
                  <wp:effectExtent l="0" t="0" r="8255" b="8255"/>
                  <wp:docPr id="1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transparent_pozadi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7" w:type="dxa"/>
            <w:vAlign w:val="center"/>
          </w:tcPr>
          <w:p w:rsidR="008E4FBB" w:rsidRPr="008E4FBB" w:rsidRDefault="00211B46" w:rsidP="00211B46">
            <w:pPr>
              <w:pStyle w:val="Titulok-kola"/>
            </w:pPr>
            <w:r>
              <w:rPr>
                <w:noProof/>
                <w:lang w:eastAsia="sk-SK"/>
              </w:rPr>
              <w:drawing>
                <wp:inline distT="0" distB="0" distL="0" distR="0">
                  <wp:extent cx="2266483" cy="1116000"/>
                  <wp:effectExtent l="0" t="0" r="635" b="8255"/>
                  <wp:docPr id="1355556875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483" cy="11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FBB" w:rsidTr="0017082A">
        <w:tc>
          <w:tcPr>
            <w:tcW w:w="9286" w:type="dxa"/>
            <w:gridSpan w:val="2"/>
          </w:tcPr>
          <w:p w:rsidR="008E4FBB" w:rsidRDefault="008E4FBB" w:rsidP="00211B46">
            <w:pPr>
              <w:pStyle w:val="Titulok-kola"/>
              <w:spacing w:before="240"/>
            </w:pPr>
            <w:r w:rsidRPr="008E4FBB">
              <w:t>S</w:t>
            </w:r>
            <w:r>
              <w:t xml:space="preserve">PŠ ELEKTROTECHNICKÁ, </w:t>
            </w:r>
            <w:r w:rsidRPr="008E4FBB">
              <w:t>KOMENSKÉHO 44, KOŠICE</w:t>
            </w:r>
          </w:p>
          <w:p w:rsidR="008E4FBB" w:rsidRDefault="00211B46" w:rsidP="00211B46">
            <w:pPr>
              <w:pStyle w:val="Titulok-kola"/>
              <w:spacing w:before="240"/>
            </w:pPr>
            <w:r w:rsidRPr="00211B46">
              <w:t>Deutsche Telekom IT Solutions Slovakia</w:t>
            </w:r>
            <w:r w:rsidR="008E4FBB">
              <w:t xml:space="preserve"> S.R.O., </w:t>
            </w:r>
            <w:r w:rsidRPr="00211B46">
              <w:t>Moldavská cesta 8A</w:t>
            </w:r>
            <w:r w:rsidR="008E4FBB">
              <w:t>, KOŠICE</w:t>
            </w:r>
          </w:p>
        </w:tc>
      </w:tr>
    </w:tbl>
    <w:p w:rsidR="00F26683" w:rsidRDefault="00F26683" w:rsidP="00F26683"/>
    <w:p w:rsidR="00F26683" w:rsidRDefault="00F26683" w:rsidP="00F26683"/>
    <w:p w:rsidR="008E4FBB" w:rsidRDefault="008E4FBB" w:rsidP="00F26683"/>
    <w:p w:rsidR="00F26683" w:rsidRDefault="00F26683" w:rsidP="00F26683"/>
    <w:p w:rsidR="00F26683" w:rsidRPr="00F26683" w:rsidRDefault="00F26683" w:rsidP="00F26683"/>
    <w:p w:rsidR="003B00B1" w:rsidRDefault="000841C7" w:rsidP="00F26683">
      <w:pPr>
        <w:pStyle w:val="Titulok-nzovprce"/>
      </w:pPr>
      <w:r>
        <w:t>Názov témy</w:t>
      </w:r>
    </w:p>
    <w:p w:rsidR="00F26683" w:rsidRDefault="00F26683" w:rsidP="00F26683">
      <w:pPr>
        <w:pStyle w:val="Titulok-kola"/>
      </w:pPr>
    </w:p>
    <w:p w:rsidR="00211B46" w:rsidRDefault="00211B46" w:rsidP="00F26683">
      <w:pPr>
        <w:pStyle w:val="Titulok-kola"/>
      </w:pPr>
    </w:p>
    <w:p w:rsidR="00F26683" w:rsidRDefault="00F26683" w:rsidP="00F26683">
      <w:pPr>
        <w:pStyle w:val="Titulok-kola"/>
      </w:pPr>
    </w:p>
    <w:p w:rsidR="00F26683" w:rsidRDefault="00F26683" w:rsidP="00F26683">
      <w:pPr>
        <w:pStyle w:val="Titulok-kola"/>
      </w:pPr>
    </w:p>
    <w:p w:rsidR="00F26683" w:rsidRDefault="000841C7" w:rsidP="00F26683">
      <w:pPr>
        <w:pStyle w:val="Titulok-kola"/>
      </w:pPr>
      <w:r>
        <w:t>meno a priezvisko</w:t>
      </w:r>
    </w:p>
    <w:p w:rsidR="00F26683" w:rsidRDefault="00F26683" w:rsidP="00F26683">
      <w:pPr>
        <w:pStyle w:val="Titulok-kola"/>
      </w:pPr>
    </w:p>
    <w:p w:rsidR="00756565" w:rsidRDefault="00756565" w:rsidP="00F26683">
      <w:pPr>
        <w:pStyle w:val="Titulok-kola"/>
      </w:pPr>
    </w:p>
    <w:p w:rsidR="00F26683" w:rsidRDefault="00F26683" w:rsidP="00F26683">
      <w:pPr>
        <w:pStyle w:val="Titulok-kola"/>
      </w:pPr>
    </w:p>
    <w:p w:rsidR="00F26683" w:rsidRDefault="007615C2" w:rsidP="002C0BE0">
      <w:pPr>
        <w:pStyle w:val="Titulok-rokvytvorenia"/>
      </w:pPr>
      <w:r w:rsidRPr="00F26683">
        <w:fldChar w:fldCharType="begin"/>
      </w:r>
      <w:r w:rsidR="00F26683" w:rsidRPr="00F26683">
        <w:instrText xml:space="preserve"> DATE  \@ "yyyy"  \* MERGEFORMAT </w:instrText>
      </w:r>
      <w:r w:rsidRPr="00F26683">
        <w:fldChar w:fldCharType="separate"/>
      </w:r>
      <w:r w:rsidR="00833C30">
        <w:rPr>
          <w:noProof/>
        </w:rPr>
        <w:t>2025</w:t>
      </w:r>
      <w:r w:rsidRPr="00F26683">
        <w:fldChar w:fldCharType="end"/>
      </w:r>
    </w:p>
    <w:p w:rsidR="00F26683" w:rsidRDefault="00F26683" w:rsidP="00F26683">
      <w:pPr>
        <w:pStyle w:val="Titulok-kola"/>
        <w:rPr>
          <w:b/>
        </w:rPr>
        <w:sectPr w:rsidR="00F26683" w:rsidSect="00B31A1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8" w:right="1418" w:bottom="851" w:left="1418" w:header="709" w:footer="709" w:gutter="0"/>
          <w:pgNumType w:start="0"/>
          <w:cols w:space="708"/>
          <w:docGrid w:linePitch="360"/>
        </w:sectPr>
      </w:pPr>
    </w:p>
    <w:p w:rsidR="008E4FBB" w:rsidRDefault="008E4FBB" w:rsidP="00211B46">
      <w:pPr>
        <w:pStyle w:val="Titulok-kola"/>
        <w:spacing w:after="240"/>
      </w:pPr>
      <w:r w:rsidRPr="008E4FBB">
        <w:lastRenderedPageBreak/>
        <w:t>S</w:t>
      </w:r>
      <w:r>
        <w:t xml:space="preserve">PŠ ELEKTROTECHNICKÁ, </w:t>
      </w:r>
      <w:r w:rsidRPr="008E4FBB">
        <w:t>KOMENSKÉHO 44, KOŠICE</w:t>
      </w:r>
    </w:p>
    <w:p w:rsidR="002C0BE0" w:rsidRDefault="00211B46" w:rsidP="008E4FBB">
      <w:pPr>
        <w:pStyle w:val="Titulok-kola"/>
      </w:pPr>
      <w:r w:rsidRPr="00211B46">
        <w:t>Deutsche Telekom IT Solutions</w:t>
      </w:r>
      <w:r w:rsidR="008E4FBB">
        <w:t xml:space="preserve"> SLOVAKIA S.R.O., </w:t>
      </w:r>
      <w:r w:rsidRPr="00211B46">
        <w:t>Moldavská cesta 8A</w:t>
      </w:r>
      <w:r w:rsidR="008E4FBB">
        <w:t>, KOŠICE</w:t>
      </w:r>
    </w:p>
    <w:p w:rsidR="002C0BE0" w:rsidRDefault="002C0BE0" w:rsidP="002C0BE0"/>
    <w:p w:rsidR="002C0BE0" w:rsidRDefault="002C0BE0" w:rsidP="002C0BE0"/>
    <w:p w:rsidR="002C0BE0" w:rsidRDefault="002C0BE0" w:rsidP="002C0BE0"/>
    <w:p w:rsidR="002C0BE0" w:rsidRDefault="002C0BE0" w:rsidP="002C0BE0"/>
    <w:p w:rsidR="002C0BE0" w:rsidRPr="00F26683" w:rsidRDefault="002C0BE0" w:rsidP="002C0BE0"/>
    <w:p w:rsidR="002C0BE0" w:rsidRDefault="000841C7" w:rsidP="002C0BE0">
      <w:pPr>
        <w:pStyle w:val="Titulok-nzovprce"/>
      </w:pPr>
      <w:r>
        <w:t>presný názov</w:t>
      </w:r>
    </w:p>
    <w:p w:rsidR="002C0BE0" w:rsidRDefault="002C0BE0" w:rsidP="00756565">
      <w:pPr>
        <w:pStyle w:val="Titulok-popisprce"/>
      </w:pPr>
    </w:p>
    <w:p w:rsidR="002C0BE0" w:rsidRDefault="00E410B0" w:rsidP="002C0BE0">
      <w:pPr>
        <w:pStyle w:val="Titulok-popisprce"/>
      </w:pPr>
      <w:sdt>
        <w:sdtPr>
          <w:alias w:val="Typ práce"/>
          <w:tag w:val="Typ práce"/>
          <w:id w:val="1789383743"/>
          <w:lock w:val="sdtLocked"/>
          <w:placeholder>
            <w:docPart w:val="65F470DD7CCC4ED7893DA7982D4A146C"/>
          </w:placeholder>
          <w:comboBox>
            <w:listItem w:displayText="Záverečná práca" w:value="Záverečná práca"/>
            <w:listItem w:displayText="Absolventská práca" w:value="Absolventská práca"/>
          </w:comboBox>
        </w:sdtPr>
        <w:sdtEndPr/>
        <w:sdtContent>
          <w:r w:rsidR="000841C7">
            <w:t>Priebežná práca</w:t>
          </w:r>
        </w:sdtContent>
      </w:sdt>
      <w:r w:rsidR="002117E9">
        <w:br/>
      </w:r>
    </w:p>
    <w:p w:rsidR="002C0BE0" w:rsidRDefault="002C0BE0" w:rsidP="002C0BE0">
      <w:pPr>
        <w:pStyle w:val="Titulok-kola"/>
        <w:rPr>
          <w:b/>
        </w:rPr>
      </w:pPr>
    </w:p>
    <w:p w:rsidR="00E67F23" w:rsidRDefault="00E67F23" w:rsidP="002C0BE0">
      <w:pPr>
        <w:pStyle w:val="Titulok-kola"/>
        <w:rPr>
          <w:b/>
        </w:rPr>
      </w:pPr>
    </w:p>
    <w:p w:rsidR="006055D1" w:rsidRDefault="006055D1" w:rsidP="006055D1">
      <w:pPr>
        <w:pStyle w:val="Titulok-popisprce"/>
      </w:pPr>
    </w:p>
    <w:p w:rsidR="006055D1" w:rsidRDefault="006055D1" w:rsidP="006055D1">
      <w:pPr>
        <w:pStyle w:val="Titulok-popisprce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6062"/>
        <w:gridCol w:w="3148"/>
      </w:tblGrid>
      <w:tr w:rsidR="006055D1" w:rsidTr="00756565">
        <w:tc>
          <w:tcPr>
            <w:tcW w:w="6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55D1" w:rsidRPr="006055D1" w:rsidRDefault="007615C2" w:rsidP="00756565">
            <w:pPr>
              <w:pStyle w:val="Titulok-rokvytvorenia"/>
              <w:spacing w:line="276" w:lineRule="auto"/>
              <w:jc w:val="left"/>
              <w:rPr>
                <w:b w:val="0"/>
              </w:rPr>
            </w:pPr>
            <w:r w:rsidRPr="006055D1">
              <w:rPr>
                <w:b w:val="0"/>
              </w:rPr>
              <w:fldChar w:fldCharType="begin"/>
            </w:r>
            <w:r w:rsidR="006055D1" w:rsidRPr="006055D1">
              <w:rPr>
                <w:b w:val="0"/>
              </w:rPr>
              <w:instrText xml:space="preserve"> DATE  \@ "yyyy"  \* MERGEFORMAT </w:instrText>
            </w:r>
            <w:r w:rsidRPr="006055D1">
              <w:rPr>
                <w:b w:val="0"/>
              </w:rPr>
              <w:fldChar w:fldCharType="separate"/>
            </w:r>
            <w:r w:rsidR="00833C30">
              <w:rPr>
                <w:b w:val="0"/>
                <w:noProof/>
              </w:rPr>
              <w:t>2025</w:t>
            </w:r>
            <w:r w:rsidRPr="006055D1">
              <w:rPr>
                <w:b w:val="0"/>
              </w:rPr>
              <w:fldChar w:fldCharType="end"/>
            </w:r>
          </w:p>
          <w:p w:rsidR="006055D1" w:rsidRDefault="006055D1" w:rsidP="00756565">
            <w:pPr>
              <w:pStyle w:val="Titulok-popisprce"/>
              <w:spacing w:line="276" w:lineRule="auto"/>
              <w:jc w:val="left"/>
            </w:pPr>
            <w:r>
              <w:t>Košice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55D1" w:rsidRDefault="00E67F23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Riešiteľ</w:t>
            </w:r>
            <w:r w:rsidR="006055D1">
              <w:rPr>
                <w:sz w:val="24"/>
              </w:rPr>
              <w:t>:</w:t>
            </w:r>
          </w:p>
          <w:p w:rsidR="006055D1" w:rsidRDefault="000841C7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Meno a PRIEZVISKO</w:t>
            </w:r>
          </w:p>
          <w:p w:rsidR="006055D1" w:rsidRDefault="006055D1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</w:p>
          <w:p w:rsidR="001D2E42" w:rsidRPr="006055D1" w:rsidRDefault="006055D1" w:rsidP="000841C7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Ročník štúdia: </w:t>
            </w:r>
            <w:sdt>
              <w:sdtPr>
                <w:rPr>
                  <w:sz w:val="24"/>
                </w:rPr>
                <w:alias w:val="Ročník štúdia"/>
                <w:tag w:val="Ročník štúdia"/>
                <w:id w:val="-1022860303"/>
                <w:placeholder>
                  <w:docPart w:val="FEB0332F77524BA99F6F531B2ED162EE"/>
                </w:placeholder>
                <w:comboBox>
                  <w:listItem w:displayText="tretí" w:value="tretí"/>
                  <w:listItem w:displayText="štvrtý" w:value="štvrtý"/>
                </w:comboBox>
              </w:sdtPr>
              <w:sdtEndPr/>
              <w:sdtContent>
                <w:r w:rsidR="00833C30">
                  <w:rPr>
                    <w:sz w:val="24"/>
                  </w:rPr>
                  <w:t>druhý</w:t>
                </w:r>
              </w:sdtContent>
            </w:sdt>
          </w:p>
        </w:tc>
      </w:tr>
      <w:tr w:rsidR="006055D1" w:rsidTr="00756565">
        <w:tc>
          <w:tcPr>
            <w:tcW w:w="6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055D1" w:rsidRDefault="006055D1" w:rsidP="006055D1">
            <w:pPr>
              <w:pStyle w:val="Titulok-popisprce"/>
            </w:pPr>
          </w:p>
        </w:tc>
        <w:tc>
          <w:tcPr>
            <w:tcW w:w="31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055D1" w:rsidRDefault="001D2E42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Konzultant</w:t>
            </w:r>
            <w:r w:rsidR="008B6CA5">
              <w:rPr>
                <w:sz w:val="24"/>
              </w:rPr>
              <w:t>i</w:t>
            </w:r>
            <w:r>
              <w:rPr>
                <w:sz w:val="24"/>
              </w:rPr>
              <w:t>:</w:t>
            </w:r>
          </w:p>
          <w:p w:rsidR="001D2E42" w:rsidRDefault="001D2E42" w:rsidP="000841C7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Ing. </w:t>
            </w:r>
            <w:r w:rsidR="000841C7">
              <w:rPr>
                <w:sz w:val="24"/>
              </w:rPr>
              <w:t>Jaroslava Richterov</w:t>
            </w:r>
            <w:r w:rsidR="0074315C">
              <w:rPr>
                <w:sz w:val="24"/>
              </w:rPr>
              <w:t>á</w:t>
            </w:r>
          </w:p>
          <w:p w:rsidR="008B6CA5" w:rsidRPr="001D2E42" w:rsidRDefault="008B6CA5" w:rsidP="000841C7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Timotej </w:t>
            </w:r>
            <w:proofErr w:type="spellStart"/>
            <w:r>
              <w:rPr>
                <w:sz w:val="24"/>
              </w:rPr>
              <w:t>Bačo</w:t>
            </w:r>
            <w:proofErr w:type="spellEnd"/>
            <w:r w:rsidR="002047C4">
              <w:rPr>
                <w:sz w:val="24"/>
              </w:rPr>
              <w:t>, DiS.</w:t>
            </w:r>
            <w:bookmarkStart w:id="0" w:name="_GoBack"/>
            <w:bookmarkEnd w:id="0"/>
          </w:p>
        </w:tc>
      </w:tr>
    </w:tbl>
    <w:p w:rsidR="006055D1" w:rsidRDefault="006055D1" w:rsidP="006055D1">
      <w:pPr>
        <w:pStyle w:val="Titulok-popisprce"/>
        <w:sectPr w:rsidR="006055D1" w:rsidSect="00F26683">
          <w:headerReference w:type="default" r:id="rId16"/>
          <w:footerReference w:type="default" r:id="rId17"/>
          <w:pgSz w:w="11906" w:h="16838"/>
          <w:pgMar w:top="1418" w:right="1418" w:bottom="851" w:left="1418" w:header="709" w:footer="709" w:gutter="0"/>
          <w:cols w:space="708"/>
          <w:docGrid w:linePitch="360"/>
        </w:sectPr>
      </w:pPr>
    </w:p>
    <w:p w:rsidR="001D2E42" w:rsidRDefault="001D2E42" w:rsidP="001D2E42">
      <w:pPr>
        <w:pStyle w:val="Titulok-kola"/>
        <w:jc w:val="left"/>
        <w:sectPr w:rsidR="001D2E42" w:rsidSect="00F26683">
          <w:headerReference w:type="default" r:id="rId18"/>
          <w:footerReference w:type="default" r:id="rId19"/>
          <w:pgSz w:w="11906" w:h="16838"/>
          <w:pgMar w:top="1418" w:right="1418" w:bottom="851" w:left="1418" w:header="709" w:footer="709" w:gutter="0"/>
          <w:cols w:space="708"/>
          <w:docGrid w:linePitch="360"/>
        </w:sectPr>
      </w:pPr>
      <w:r>
        <w:lastRenderedPageBreak/>
        <w:t>namiesto tejto strany vložíte špecifikáciu témy podpísanú konzultantom a</w:t>
      </w:r>
      <w:r w:rsidR="00B31A18">
        <w:t> </w:t>
      </w:r>
      <w:r>
        <w:t>vami</w:t>
      </w:r>
      <w:r w:rsidR="00B31A18">
        <w:t xml:space="preserve">. Stranu nevymazávajte, pretože vám nebude sedieť číslovanie strán. </w:t>
      </w:r>
    </w:p>
    <w:p w:rsidR="00756565" w:rsidRDefault="00756565" w:rsidP="00674F7B">
      <w:pPr>
        <w:pStyle w:val="Nadpisbezslovania"/>
      </w:pPr>
      <w:r>
        <w:lastRenderedPageBreak/>
        <w:t>Obsah</w:t>
      </w:r>
    </w:p>
    <w:p w:rsidR="009A5E9D" w:rsidRDefault="007615C2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r>
        <w:fldChar w:fldCharType="begin"/>
      </w:r>
      <w:r w:rsidR="00E30603">
        <w:instrText xml:space="preserve"> TOC \o "2-3" \h \z \t "Nadpis 1;1" </w:instrText>
      </w:r>
      <w:r>
        <w:fldChar w:fldCharType="separate"/>
      </w:r>
      <w:hyperlink w:anchor="_Toc445152261" w:history="1">
        <w:r w:rsidR="009A5E9D" w:rsidRPr="00370BB9">
          <w:rPr>
            <w:rStyle w:val="Hypertextovprepojenie"/>
            <w:noProof/>
          </w:rPr>
          <w:t>1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Úvod a ciele práce</w:t>
        </w:r>
        <w:r w:rsidR="009A5E9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2" w:history="1">
        <w:r w:rsidR="009A5E9D" w:rsidRPr="00370BB9">
          <w:rPr>
            <w:rStyle w:val="Hypertextovprepojenie"/>
            <w:noProof/>
          </w:rPr>
          <w:t>2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Abstrakt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_Toc445152262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3" w:history="1">
        <w:r w:rsidR="009A5E9D" w:rsidRPr="00370BB9">
          <w:rPr>
            <w:rStyle w:val="Hypertextovprepojenie"/>
            <w:noProof/>
          </w:rPr>
          <w:t>3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Analýza a plánovanie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_Toc445152263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4" w:history="1">
        <w:r w:rsidR="009A5E9D" w:rsidRPr="00370BB9">
          <w:rPr>
            <w:rStyle w:val="Hypertextovprepojenie"/>
            <w:noProof/>
          </w:rPr>
          <w:t>3.1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Prehľad existujúcich riešení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_Toc445152264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5" w:history="1">
        <w:r w:rsidR="009A5E9D" w:rsidRPr="00370BB9">
          <w:rPr>
            <w:rStyle w:val="Hypertextovprepojenie"/>
            <w:noProof/>
          </w:rPr>
          <w:t>3.2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Použité technológie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_Toc445152265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6" w:history="1">
        <w:r w:rsidR="009A5E9D" w:rsidRPr="00370BB9">
          <w:rPr>
            <w:rStyle w:val="Hypertextovprepojenie"/>
            <w:noProof/>
          </w:rPr>
          <w:t>3.3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Finančná analýza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_Toc445152266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7" w:history="1">
        <w:r w:rsidR="009A5E9D" w:rsidRPr="00370BB9">
          <w:rPr>
            <w:rStyle w:val="Hypertextovprepojenie"/>
            <w:noProof/>
          </w:rPr>
          <w:t>3.4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Plánovanie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_Toc445152267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8" w:history="1">
        <w:r w:rsidR="009A5E9D" w:rsidRPr="00370BB9">
          <w:rPr>
            <w:rStyle w:val="Hypertextovprepojenie"/>
            <w:noProof/>
          </w:rPr>
          <w:t>4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Realizácia a uvedenie do prevádzky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_Toc445152268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69" w:history="1">
        <w:r w:rsidR="009A5E9D" w:rsidRPr="00370BB9">
          <w:rPr>
            <w:rStyle w:val="Hypertextovprepojenie"/>
            <w:noProof/>
          </w:rPr>
          <w:t>5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Závery a zhrnutie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_Toc445152269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0" w:history="1">
        <w:r w:rsidR="009A5E9D" w:rsidRPr="00370BB9">
          <w:rPr>
            <w:rStyle w:val="Hypertextovprepojenie"/>
            <w:noProof/>
          </w:rPr>
          <w:t>6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Resumé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_Toc445152270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1" w:history="1">
        <w:r w:rsidR="009A5E9D" w:rsidRPr="00370BB9">
          <w:rPr>
            <w:rStyle w:val="Hypertextovprepojenie"/>
            <w:noProof/>
          </w:rPr>
          <w:t>7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Zákaznícka dokumentácia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_Toc445152271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2" w:history="1">
        <w:r w:rsidR="009A5E9D" w:rsidRPr="00370BB9">
          <w:rPr>
            <w:rStyle w:val="Hypertextovprepojenie"/>
            <w:noProof/>
          </w:rPr>
          <w:t>8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Slovník pojmov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_Toc445152272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3" w:history="1">
        <w:r w:rsidR="009A5E9D" w:rsidRPr="00370BB9">
          <w:rPr>
            <w:rStyle w:val="Hypertextovprepojenie"/>
            <w:noProof/>
          </w:rPr>
          <w:t>9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Zoznam použitej literatúry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_Toc445152273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2"/>
        <w:tabs>
          <w:tab w:val="left" w:pos="8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4" w:history="1">
        <w:r w:rsidR="009A5E9D" w:rsidRPr="00370BB9">
          <w:rPr>
            <w:rStyle w:val="Hypertextovprepojenie"/>
            <w:noProof/>
          </w:rPr>
          <w:t>9.1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Príklady bibliografických odkazov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_Toc445152274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5" w:history="1">
        <w:r w:rsidR="009A5E9D" w:rsidRPr="00370BB9">
          <w:rPr>
            <w:rStyle w:val="Hypertextovprepojenie"/>
            <w:noProof/>
          </w:rPr>
          <w:t>9.1.1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Monografie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_Toc445152275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6" w:history="1">
        <w:r w:rsidR="009A5E9D" w:rsidRPr="00370BB9">
          <w:rPr>
            <w:rStyle w:val="Hypertextovprepojenie"/>
            <w:noProof/>
          </w:rPr>
          <w:t>9.1.2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Články z časopisov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_Toc445152276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7" w:history="1">
        <w:r w:rsidR="009A5E9D" w:rsidRPr="00370BB9">
          <w:rPr>
            <w:rStyle w:val="Hypertextovprepojenie"/>
            <w:noProof/>
          </w:rPr>
          <w:t>9.1.3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Normy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_Toc445152277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8" w:history="1">
        <w:r w:rsidR="009A5E9D" w:rsidRPr="00370BB9">
          <w:rPr>
            <w:rStyle w:val="Hypertextovprepojenie"/>
            <w:noProof/>
          </w:rPr>
          <w:t>9.1.4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Legislatívne dokumenty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_Toc445152278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left" w:pos="132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79" w:history="1">
        <w:r w:rsidR="009A5E9D" w:rsidRPr="00370BB9">
          <w:rPr>
            <w:rStyle w:val="Hypertextovprepojenie"/>
            <w:noProof/>
          </w:rPr>
          <w:t>9.1.5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Elektronické monografie, www stránky, databázy, programy: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_Toc445152279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1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1"/>
        <w:tabs>
          <w:tab w:val="left" w:pos="480"/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80" w:history="1">
        <w:r w:rsidR="009A5E9D" w:rsidRPr="00370BB9">
          <w:rPr>
            <w:rStyle w:val="Hypertextovprepojenie"/>
            <w:noProof/>
          </w:rPr>
          <w:t>10</w:t>
        </w:r>
        <w:r w:rsidR="009A5E9D">
          <w:rPr>
            <w:rFonts w:asciiTheme="minorHAnsi" w:eastAsiaTheme="minorEastAsia" w:hAnsiTheme="minorHAnsi"/>
            <w:noProof/>
            <w:sz w:val="22"/>
            <w:lang w:eastAsia="sk-SK"/>
          </w:rPr>
          <w:tab/>
        </w:r>
        <w:r w:rsidR="009A5E9D" w:rsidRPr="00370BB9">
          <w:rPr>
            <w:rStyle w:val="Hypertextovprepojenie"/>
            <w:noProof/>
          </w:rPr>
          <w:t>Prílohy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_Toc445152280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I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2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81" w:history="1">
        <w:r w:rsidR="009A5E9D" w:rsidRPr="00370BB9">
          <w:rPr>
            <w:rStyle w:val="Hypertextovprepojenie"/>
            <w:noProof/>
          </w:rPr>
          <w:t>Príloha A – Databázové diagramy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_Toc445152281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I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82" w:history="1">
        <w:r w:rsidR="009A5E9D" w:rsidRPr="00370BB9">
          <w:rPr>
            <w:rStyle w:val="Hypertextovprepojenie"/>
            <w:noProof/>
          </w:rPr>
          <w:t>Príloha A.1 – Entitno-relačný diagram databázy používateľov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_Toc445152282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I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83" w:history="1">
        <w:r w:rsidR="009A5E9D" w:rsidRPr="00370BB9">
          <w:rPr>
            <w:rStyle w:val="Hypertextovprepojenie"/>
            <w:noProof/>
          </w:rPr>
          <w:t>Príloha A.2 – Entitno-relačný diagram databázy zariadení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_Toc445152283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I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2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84" w:history="1">
        <w:r w:rsidR="009A5E9D" w:rsidRPr="00370BB9">
          <w:rPr>
            <w:rStyle w:val="Hypertextovprepojenie"/>
            <w:noProof/>
          </w:rPr>
          <w:t>Príloha B – Schémy zapojenia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_Toc445152284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I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85" w:history="1">
        <w:r w:rsidR="009A5E9D" w:rsidRPr="00370BB9">
          <w:rPr>
            <w:rStyle w:val="Hypertextovprepojenie"/>
            <w:noProof/>
          </w:rPr>
          <w:t>Príloha B.1 – Schéma zapojenia predzosilňovača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_Toc445152285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I</w:t>
        </w:r>
        <w:r w:rsidR="007615C2">
          <w:rPr>
            <w:noProof/>
            <w:webHidden/>
          </w:rPr>
          <w:fldChar w:fldCharType="end"/>
        </w:r>
      </w:hyperlink>
    </w:p>
    <w:p w:rsidR="009A5E9D" w:rsidRDefault="00E410B0">
      <w:pPr>
        <w:pStyle w:val="Obsah3"/>
        <w:tabs>
          <w:tab w:val="right" w:leader="dot" w:pos="9060"/>
        </w:tabs>
        <w:rPr>
          <w:rFonts w:asciiTheme="minorHAnsi" w:eastAsiaTheme="minorEastAsia" w:hAnsiTheme="minorHAnsi"/>
          <w:noProof/>
          <w:sz w:val="22"/>
          <w:lang w:eastAsia="sk-SK"/>
        </w:rPr>
      </w:pPr>
      <w:hyperlink w:anchor="_Toc445152286" w:history="1">
        <w:r w:rsidR="009A5E9D" w:rsidRPr="00370BB9">
          <w:rPr>
            <w:rStyle w:val="Hypertextovprepojenie"/>
            <w:noProof/>
          </w:rPr>
          <w:t>Príloha B.2 – Schéma zapojenia bezdrôtového transcievera</w:t>
        </w:r>
        <w:r w:rsidR="009A5E9D">
          <w:rPr>
            <w:noProof/>
            <w:webHidden/>
          </w:rPr>
          <w:tab/>
        </w:r>
        <w:r w:rsidR="007615C2">
          <w:rPr>
            <w:noProof/>
            <w:webHidden/>
          </w:rPr>
          <w:fldChar w:fldCharType="begin"/>
        </w:r>
        <w:r w:rsidR="009A5E9D">
          <w:rPr>
            <w:noProof/>
            <w:webHidden/>
          </w:rPr>
          <w:instrText xml:space="preserve"> PAGEREF _Toc445152286 \h </w:instrText>
        </w:r>
        <w:r w:rsidR="007615C2">
          <w:rPr>
            <w:noProof/>
            <w:webHidden/>
          </w:rPr>
        </w:r>
        <w:r w:rsidR="007615C2">
          <w:rPr>
            <w:noProof/>
            <w:webHidden/>
          </w:rPr>
          <w:fldChar w:fldCharType="separate"/>
        </w:r>
        <w:r w:rsidR="009D5516">
          <w:rPr>
            <w:noProof/>
            <w:webHidden/>
          </w:rPr>
          <w:t>I</w:t>
        </w:r>
        <w:r w:rsidR="007615C2">
          <w:rPr>
            <w:noProof/>
            <w:webHidden/>
          </w:rPr>
          <w:fldChar w:fldCharType="end"/>
        </w:r>
      </w:hyperlink>
    </w:p>
    <w:p w:rsidR="00756565" w:rsidRDefault="007615C2" w:rsidP="00756565">
      <w:pPr>
        <w:sectPr w:rsidR="00756565" w:rsidSect="00F26683">
          <w:headerReference w:type="default" r:id="rId20"/>
          <w:footerReference w:type="default" r:id="rId21"/>
          <w:pgSz w:w="11906" w:h="16838"/>
          <w:pgMar w:top="1418" w:right="1418" w:bottom="851" w:left="1418" w:header="709" w:footer="709" w:gutter="0"/>
          <w:cols w:space="708"/>
          <w:docGrid w:linePitch="360"/>
        </w:sectPr>
      </w:pPr>
      <w:r>
        <w:fldChar w:fldCharType="end"/>
      </w:r>
    </w:p>
    <w:p w:rsidR="006E1848" w:rsidRDefault="00756565" w:rsidP="00E67F23">
      <w:pPr>
        <w:pStyle w:val="Nadpis1"/>
      </w:pPr>
      <w:bookmarkStart w:id="1" w:name="_Toc445152261"/>
      <w:r>
        <w:lastRenderedPageBreak/>
        <w:t>Úvod</w:t>
      </w:r>
      <w:r w:rsidR="00E67F23">
        <w:t xml:space="preserve"> a ciele práce</w:t>
      </w:r>
      <w:bookmarkEnd w:id="1"/>
    </w:p>
    <w:p w:rsidR="006E1848" w:rsidRDefault="006E1848" w:rsidP="006E1848">
      <w:r>
        <w:t xml:space="preserve">Je povinnou časťou práce. Tvorí hlavnú textovú osnovu práce. Čísluje sa. Obsahuje stručný úvod do problematiky - </w:t>
      </w:r>
      <w:r w:rsidRPr="00C7003E">
        <w:rPr>
          <w:b/>
        </w:rPr>
        <w:t>dôvod, prečo sa autor rozhodol vypracovať prácu</w:t>
      </w:r>
      <w:r>
        <w:t xml:space="preserve"> na danú tému. Stanovuje </w:t>
      </w:r>
      <w:r w:rsidR="00C7003E">
        <w:rPr>
          <w:b/>
        </w:rPr>
        <w:t>ciele</w:t>
      </w:r>
      <w:r w:rsidRPr="00C7003E">
        <w:rPr>
          <w:b/>
        </w:rPr>
        <w:t xml:space="preserve"> práce</w:t>
      </w:r>
      <w:r>
        <w:t xml:space="preserve">, jej poslanie a presné vymedzenie problému, ktorým sa práca zaoberá. Používajú sa kratšie vety, nie </w:t>
      </w:r>
      <w:r w:rsidR="00C7003E">
        <w:t>zložité súvetia. Celý ú</w:t>
      </w:r>
      <w:r>
        <w:t>vod sa píše rovnakým typom písma, neodporúča sa v ňom niektoré slová zvýrazňovať.</w:t>
      </w:r>
    </w:p>
    <w:p w:rsidR="006E1848" w:rsidRDefault="006E1848" w:rsidP="006E1848">
      <w:r>
        <w:t>Ak sa Úvod práce začína citátom, tento sa zvyčajne píše kurzívou a uvádza sa pod ním aj meno autora.</w:t>
      </w:r>
    </w:p>
    <w:p w:rsidR="006E1848" w:rsidRDefault="00C7003E" w:rsidP="006E1848">
      <w:r>
        <w:t>V ú</w:t>
      </w:r>
      <w:r w:rsidR="006E1848">
        <w:t>vode nie je potrebné rozvíjať teoretické informácie. Má byť stručný a výstižný a má prezentovať nasledujúci obsah práce.</w:t>
      </w:r>
      <w:r w:rsidR="00F569B8">
        <w:t xml:space="preserve"> </w:t>
      </w:r>
      <w:r w:rsidR="00F569B8">
        <w:rPr>
          <w:b/>
        </w:rPr>
        <w:t>Ak na projekte pracovali viacerí autori, v úvode uvedú, ktorý bol zodpovedný za ktorú časť práce.</w:t>
      </w:r>
      <w:r w:rsidR="006E1848">
        <w:t xml:space="preserve"> Odporúčaný rozsah je jedna až jeden a pol strany. V Úvode možno tiež poďakovať tým, ktorí riešiteľovi pomohli odborne a metodicky vypracovať prácu. Aj keď je Úvod hneď na začiatku práce, obvykle sa vypracúva až po jej dokončení.</w:t>
      </w:r>
    </w:p>
    <w:p w:rsidR="006E1848" w:rsidRDefault="006E1848" w:rsidP="006E1848">
      <w:pPr>
        <w:rPr>
          <w:i/>
        </w:rPr>
      </w:pPr>
      <w:r>
        <w:rPr>
          <w:i/>
        </w:rPr>
        <w:t>Zdroj: A</w:t>
      </w:r>
      <w:r w:rsidRPr="006E1848">
        <w:rPr>
          <w:i/>
        </w:rPr>
        <w:t>ko písať, prezentovať a</w:t>
      </w:r>
      <w:r>
        <w:rPr>
          <w:i/>
        </w:rPr>
        <w:t xml:space="preserve"> obhajovať prácu stredoškolskej </w:t>
      </w:r>
      <w:r w:rsidRPr="006E1848">
        <w:rPr>
          <w:i/>
        </w:rPr>
        <w:t>odbornej činnosti</w:t>
      </w:r>
      <w:r>
        <w:rPr>
          <w:i/>
        </w:rPr>
        <w:t xml:space="preserve"> (</w:t>
      </w:r>
      <w:r w:rsidRPr="006E1848">
        <w:rPr>
          <w:i/>
        </w:rPr>
        <w:t xml:space="preserve">PaedDr. Anna </w:t>
      </w:r>
      <w:proofErr w:type="spellStart"/>
      <w:r w:rsidRPr="006E1848">
        <w:rPr>
          <w:i/>
        </w:rPr>
        <w:t>Sandanusová</w:t>
      </w:r>
      <w:proofErr w:type="spellEnd"/>
      <w:r w:rsidRPr="006E1848">
        <w:rPr>
          <w:i/>
        </w:rPr>
        <w:t xml:space="preserve">, </w:t>
      </w:r>
      <w:proofErr w:type="spellStart"/>
      <w:r w:rsidRPr="006E1848">
        <w:rPr>
          <w:i/>
        </w:rPr>
        <w:t>Ph.D</w:t>
      </w:r>
      <w:proofErr w:type="spellEnd"/>
      <w:r w:rsidRPr="006E1848">
        <w:rPr>
          <w:i/>
        </w:rPr>
        <w:t>.</w:t>
      </w:r>
      <w:r>
        <w:rPr>
          <w:i/>
        </w:rPr>
        <w:t xml:space="preserve">, </w:t>
      </w:r>
      <w:r w:rsidRPr="006E1848">
        <w:rPr>
          <w:i/>
        </w:rPr>
        <w:t>Ing. Vlasta Púchovská</w:t>
      </w:r>
      <w:r>
        <w:rPr>
          <w:i/>
        </w:rPr>
        <w:t xml:space="preserve">, </w:t>
      </w:r>
      <w:r w:rsidRPr="006E1848">
        <w:rPr>
          <w:i/>
        </w:rPr>
        <w:t xml:space="preserve">Eva </w:t>
      </w:r>
      <w:proofErr w:type="spellStart"/>
      <w:r w:rsidRPr="006E1848">
        <w:rPr>
          <w:i/>
        </w:rPr>
        <w:t>Bugajová</w:t>
      </w:r>
      <w:proofErr w:type="spellEnd"/>
      <w:r>
        <w:rPr>
          <w:i/>
        </w:rPr>
        <w:t>)</w:t>
      </w:r>
    </w:p>
    <w:p w:rsidR="00C7003E" w:rsidRDefault="00C7003E" w:rsidP="006E1848"/>
    <w:p w:rsidR="00C7003E" w:rsidRDefault="00C7003E" w:rsidP="006E1848">
      <w:r>
        <w:t>V práci je potrebné používať prednastavené štýly vo Worde, inak sa obsah nevygeneruje správne. Sú vytvorené nasledovné štýly:</w:t>
      </w:r>
    </w:p>
    <w:p w:rsidR="00C7003E" w:rsidRDefault="00C7003E" w:rsidP="00C7003E">
      <w:pPr>
        <w:pStyle w:val="Odsekzoznamu"/>
        <w:numPr>
          <w:ilvl w:val="0"/>
          <w:numId w:val="2"/>
        </w:numPr>
      </w:pPr>
      <w:r>
        <w:t xml:space="preserve">Normálny – štýl pre písanie textu, </w:t>
      </w:r>
      <w:proofErr w:type="spellStart"/>
      <w:r>
        <w:t>Times</w:t>
      </w:r>
      <w:proofErr w:type="spellEnd"/>
      <w:r>
        <w:t xml:space="preserve"> New Roman, 12 bodov, zarovnanie do bloku, riadkovanie 1,5</w:t>
      </w:r>
    </w:p>
    <w:p w:rsidR="00C7003E" w:rsidRPr="007B6E0E" w:rsidRDefault="00C7003E" w:rsidP="00C7003E">
      <w:pPr>
        <w:pStyle w:val="Odsekzoznamu"/>
        <w:numPr>
          <w:ilvl w:val="0"/>
          <w:numId w:val="2"/>
        </w:numPr>
      </w:pPr>
      <w:r>
        <w:t>Nadpis 1 – nadpis prvej úrovne s </w:t>
      </w:r>
      <w:r w:rsidRPr="007B6E0E">
        <w:t xml:space="preserve">číslovaním kapitol, </w:t>
      </w:r>
      <w:proofErr w:type="spellStart"/>
      <w:r w:rsidRPr="007B6E0E">
        <w:t>Times</w:t>
      </w:r>
      <w:proofErr w:type="spellEnd"/>
      <w:r w:rsidRPr="007B6E0E">
        <w:t xml:space="preserve"> New Roman, 18 bodov, tučné, zarovnanie vľavo</w:t>
      </w:r>
      <w:r w:rsidR="00A42A24" w:rsidRPr="007B6E0E">
        <w:t>, na novej strane</w:t>
      </w:r>
    </w:p>
    <w:p w:rsidR="00C7003E" w:rsidRPr="007B6E0E" w:rsidRDefault="00C7003E" w:rsidP="00C7003E">
      <w:pPr>
        <w:pStyle w:val="Odsekzoznamu"/>
        <w:numPr>
          <w:ilvl w:val="0"/>
          <w:numId w:val="2"/>
        </w:numPr>
      </w:pPr>
      <w:r w:rsidRPr="007B6E0E">
        <w:t xml:space="preserve">Nadpis 2 – nadpis druhej úrovne s číslovaním kapitol, </w:t>
      </w:r>
      <w:proofErr w:type="spellStart"/>
      <w:r w:rsidRPr="007B6E0E">
        <w:t>Timens</w:t>
      </w:r>
      <w:proofErr w:type="spellEnd"/>
      <w:r w:rsidRPr="007B6E0E">
        <w:t xml:space="preserve"> New Roman, 16 bodov, tučné, zarovnanie vľavo</w:t>
      </w:r>
    </w:p>
    <w:p w:rsidR="00C7003E" w:rsidRDefault="00C7003E" w:rsidP="00C7003E">
      <w:pPr>
        <w:pStyle w:val="Odsekzoznamu"/>
        <w:numPr>
          <w:ilvl w:val="0"/>
          <w:numId w:val="2"/>
        </w:numPr>
      </w:pPr>
      <w:r w:rsidRPr="007B6E0E">
        <w:t xml:space="preserve">Nadpis 3 – nadpis tretej úrovne s číslovaním kapitol, </w:t>
      </w:r>
      <w:proofErr w:type="spellStart"/>
      <w:r w:rsidRPr="007B6E0E">
        <w:t>Times</w:t>
      </w:r>
      <w:proofErr w:type="spellEnd"/>
      <w:r w:rsidRPr="007B6E0E">
        <w:t xml:space="preserve"> New Roman, 14</w:t>
      </w:r>
      <w:r>
        <w:t xml:space="preserve"> bodov, tučné, zarovnanie vľavo</w:t>
      </w:r>
    </w:p>
    <w:p w:rsidR="00A42A24" w:rsidRDefault="00C7003E" w:rsidP="00F569B8">
      <w:r>
        <w:t xml:space="preserve">Prácu píšeme v prvej osobe množného čísla </w:t>
      </w:r>
      <w:proofErr w:type="spellStart"/>
      <w:r>
        <w:t>tj</w:t>
      </w:r>
      <w:proofErr w:type="spellEnd"/>
      <w:r>
        <w:t>. v autorskom pluráli (zapojili sme, naprogramovali sme) alebo v trpnom rode (boli vytvorené 3 sekcie, bolo nameraných 5 hodnôt).</w:t>
      </w:r>
      <w:r w:rsidR="00A42A24">
        <w:br w:type="page"/>
      </w:r>
    </w:p>
    <w:p w:rsidR="00C7003E" w:rsidRDefault="00C7003E" w:rsidP="00C7003E">
      <w:r>
        <w:lastRenderedPageBreak/>
        <w:t xml:space="preserve">Obrázky a tabuľky v texte musia mať popisy. Popisy vkladáme kliknutím pravým tlačidlom myši na tabuľku/obrázok a v menu vyberieme možnosť Vložiť popis. V práci však uvádzame len </w:t>
      </w:r>
      <w:r w:rsidR="00A42A24">
        <w:t>malé obrázky a krátke tabuľky pre lepšie pochopenie textu. Ostatné tabuľky a obrázky (</w:t>
      </w:r>
      <w:proofErr w:type="spellStart"/>
      <w:r w:rsidR="00A42A24">
        <w:t>screenshoty</w:t>
      </w:r>
      <w:proofErr w:type="spellEnd"/>
      <w:r w:rsidR="00A42A24">
        <w:t>, diagramy, ...) uvádzame v obrazovej prílohe.</w:t>
      </w:r>
    </w:p>
    <w:p w:rsidR="00A42A24" w:rsidRDefault="00A42A24" w:rsidP="00C7003E">
      <w:r>
        <w:t xml:space="preserve">Pri </w:t>
      </w:r>
      <w:proofErr w:type="spellStart"/>
      <w:r>
        <w:t>odriadkovaní</w:t>
      </w:r>
      <w:proofErr w:type="spellEnd"/>
      <w:r>
        <w:t xml:space="preserve"> strany nepoužívame mnohonásobné stláčanie </w:t>
      </w:r>
      <w:proofErr w:type="spellStart"/>
      <w:r>
        <w:t>Enteru</w:t>
      </w:r>
      <w:proofErr w:type="spellEnd"/>
      <w:r>
        <w:t xml:space="preserve">, ale klávesovú skratku </w:t>
      </w:r>
      <w:proofErr w:type="spellStart"/>
      <w:r>
        <w:t>Ctrl+Enter</w:t>
      </w:r>
      <w:proofErr w:type="spellEnd"/>
      <w:r>
        <w:t>, ktorá vloží zlom strany.</w:t>
      </w:r>
    </w:p>
    <w:p w:rsidR="00835A19" w:rsidRDefault="00835A19" w:rsidP="00C7003E">
      <w:r>
        <w:t xml:space="preserve">Rozsah </w:t>
      </w:r>
      <w:r w:rsidR="00E67F23">
        <w:t>absolventskej práce je 15-20</w:t>
      </w:r>
      <w:r>
        <w:t xml:space="preserve"> strán (bez príloh).</w:t>
      </w:r>
      <w:r w:rsidR="00E67F23">
        <w:t xml:space="preserve"> Prílohy môžu mať maximálne 15 strán. Celá práca nesmie presiahnuť rozsah 35 strán. </w:t>
      </w:r>
    </w:p>
    <w:p w:rsidR="00E67F23" w:rsidRDefault="00E67F23" w:rsidP="00E67F23">
      <w:pPr>
        <w:pStyle w:val="Nadpis1"/>
      </w:pPr>
      <w:bookmarkStart w:id="2" w:name="_Toc445152262"/>
      <w:r w:rsidRPr="00E67F23">
        <w:lastRenderedPageBreak/>
        <w:t>Abstrakt</w:t>
      </w:r>
      <w:bookmarkEnd w:id="2"/>
    </w:p>
    <w:p w:rsidR="00E67F23" w:rsidRPr="00C7003E" w:rsidRDefault="00E67F23" w:rsidP="00C7003E">
      <w:r>
        <w:t>V tejto časti uvedie študent úvod a ciele práce v anglickom jazyku. Odporúčaný rozsah je 1 strana.</w:t>
      </w:r>
    </w:p>
    <w:p w:rsidR="006E1848" w:rsidRDefault="004A3CDE" w:rsidP="00C7003E">
      <w:pPr>
        <w:pStyle w:val="Nadpis1"/>
      </w:pPr>
      <w:bookmarkStart w:id="3" w:name="_Toc445152263"/>
      <w:r>
        <w:lastRenderedPageBreak/>
        <w:t>Analýza a plánovanie</w:t>
      </w:r>
      <w:bookmarkEnd w:id="3"/>
    </w:p>
    <w:p w:rsidR="00C7003E" w:rsidRDefault="00A42A24" w:rsidP="00C7003E">
      <w:r>
        <w:t xml:space="preserve">V tejto časti uvádzame teoretické východiská riešenej problematiky. Môžeme ju rozdeliť na technickú a ekonomickú časť. </w:t>
      </w:r>
      <w:r w:rsidR="00B97329">
        <w:t xml:space="preserve">Rozanalyzujeme tu použité technológie, súčasné riešenia na trhu, načrtneme </w:t>
      </w:r>
      <w:r w:rsidR="004F0C5B">
        <w:t xml:space="preserve">rôzne možnosti riešenia problematiky. </w:t>
      </w:r>
    </w:p>
    <w:p w:rsidR="00B97329" w:rsidRDefault="00B97329" w:rsidP="00B97329">
      <w:pPr>
        <w:pStyle w:val="Nadpis2"/>
      </w:pPr>
      <w:bookmarkStart w:id="4" w:name="_Toc445152264"/>
      <w:r>
        <w:t>Prehľad existujúcich riešení</w:t>
      </w:r>
      <w:bookmarkEnd w:id="4"/>
    </w:p>
    <w:p w:rsidR="00B97329" w:rsidRPr="00B97329" w:rsidRDefault="00B97329" w:rsidP="00B97329">
      <w:r>
        <w:t>Sem uvedieme prehľad už existujúcich alebo podobných riešení, pričom zdôrazníme, v čom sa naše riešenie bude líšiť, aké sú jeho výhody a nevýhody</w:t>
      </w:r>
    </w:p>
    <w:p w:rsidR="00A42A24" w:rsidRDefault="00A42A24" w:rsidP="00A42A24">
      <w:pPr>
        <w:pStyle w:val="Nadpis2"/>
      </w:pPr>
      <w:bookmarkStart w:id="5" w:name="_Toc445152265"/>
      <w:r>
        <w:t>Použité technológie</w:t>
      </w:r>
      <w:bookmarkEnd w:id="5"/>
    </w:p>
    <w:p w:rsidR="00A42A24" w:rsidRDefault="00A42A24" w:rsidP="00A42A24">
      <w:r>
        <w:t xml:space="preserve">Sem uvádzame prehľad </w:t>
      </w:r>
      <w:r w:rsidR="00B97329">
        <w:t xml:space="preserve">a popis </w:t>
      </w:r>
      <w:r>
        <w:t xml:space="preserve">použitých technologických riešení – programovacích </w:t>
      </w:r>
      <w:r w:rsidR="0031328D">
        <w:t>jazykov, softvéru, hardvéru, elektronických súčiastok</w:t>
      </w:r>
    </w:p>
    <w:p w:rsidR="00B97329" w:rsidRDefault="00B97329" w:rsidP="00B97329">
      <w:pPr>
        <w:pStyle w:val="Nadpis2"/>
      </w:pPr>
      <w:bookmarkStart w:id="6" w:name="_Toc445152266"/>
      <w:r>
        <w:t>Finančná analýza</w:t>
      </w:r>
      <w:bookmarkEnd w:id="6"/>
    </w:p>
    <w:p w:rsidR="00B97329" w:rsidRDefault="00B97329" w:rsidP="00B97329">
      <w:r>
        <w:t xml:space="preserve">Sem uvedieme prehľad existujúcich riešení z hľadiska financií - v akých cenových reláciách sa pohybujú existujúce alebo podobné riešenia. Zároveň sem uvedieme predpokladaný rozpočet na realizáciu nášho projektu spolu s potrebným časom na jeho realizáciu. </w:t>
      </w:r>
    </w:p>
    <w:p w:rsidR="004A3CDE" w:rsidRDefault="004A3CDE" w:rsidP="004A3CDE">
      <w:pPr>
        <w:pStyle w:val="Nadpis2"/>
      </w:pPr>
      <w:bookmarkStart w:id="7" w:name="_Toc445152267"/>
      <w:r>
        <w:t>Plánovanie</w:t>
      </w:r>
      <w:bookmarkEnd w:id="7"/>
    </w:p>
    <w:p w:rsidR="004A3CDE" w:rsidRPr="004A3CDE" w:rsidRDefault="004A3CDE" w:rsidP="004A3CDE">
      <w:r>
        <w:t>V tejto časti uvedieme plán pre realizáciu projektu. Naplánujeme si potrebné technické a ľudské zdroje pričom svoj plán musíme podložiť reálnymi požiadavkami  a výpočtami.</w:t>
      </w:r>
    </w:p>
    <w:p w:rsidR="004A3CDE" w:rsidRDefault="004A3CDE" w:rsidP="004A3CDE">
      <w:pPr>
        <w:pStyle w:val="Nadpis1"/>
      </w:pPr>
      <w:bookmarkStart w:id="8" w:name="_Toc445152268"/>
      <w:r>
        <w:lastRenderedPageBreak/>
        <w:t>Realizácia a uvedenie do prevádzky</w:t>
      </w:r>
      <w:bookmarkEnd w:id="8"/>
    </w:p>
    <w:p w:rsidR="004F0C5B" w:rsidRDefault="004F0C5B" w:rsidP="004F0C5B">
      <w:r>
        <w:t>V tejto časti popíšeme konkrétnu realizáciu projektu. Popíšeme jednotlivé súčasti riešenia (napr. používateľskú a administrátorskú časť, blok</w:t>
      </w:r>
      <w:r w:rsidR="004A3CDE">
        <w:t>ové diagramy – architektúry systémov, diagram použiteľnosti,</w:t>
      </w:r>
      <w:r w:rsidR="00924FFB">
        <w:t xml:space="preserve"> postupností obrazoviek a pod.</w:t>
      </w:r>
      <w:r>
        <w:t>). Uvedieme sem použité postupy a algoritmy, návrh databáz, štruktúru webstránky, zapojenia dosiek s plošnými spojmi, zaujímavé časti zdrojových kódov, výsledky meraní a testov, výsledky analýz a výpočtov.</w:t>
      </w:r>
      <w:r w:rsidR="00924FFB">
        <w:t xml:space="preserve"> Uvedieme aj to, ako sme overili funkčnosť projektu a odstraňovali prípadné chyby.</w:t>
      </w:r>
    </w:p>
    <w:p w:rsidR="004F0C5B" w:rsidRDefault="004F0C5B" w:rsidP="004F0C5B">
      <w:pPr>
        <w:pStyle w:val="Nadpis1"/>
      </w:pPr>
      <w:bookmarkStart w:id="9" w:name="_Toc445152269"/>
      <w:r>
        <w:lastRenderedPageBreak/>
        <w:t>Záver</w:t>
      </w:r>
      <w:r w:rsidR="000E6135">
        <w:t>y a zhrnutie</w:t>
      </w:r>
      <w:bookmarkEnd w:id="9"/>
    </w:p>
    <w:p w:rsidR="000E6135" w:rsidRDefault="000E6135" w:rsidP="000E6135">
      <w:r>
        <w:t xml:space="preserve">V závere prezentuje autor svoj názor na daný problém a jeho riešenie. Musí vyzdvihovať prínos návrhov autora práce na daný problém a poukázať na spôsob ich realizácie. Záver by mal načrtnúť ďalšiu perspektívu práce v danej problematike so získanými poznatkami. Autor tu tiež popíše cieľ práce, metodiku a urobí súhrn najdôležitejších zistení, výsledkov svojej práce. Zhrnutie je </w:t>
      </w:r>
      <w:r w:rsidR="008E4FBB">
        <w:t>veľmi dôležitou časťou práce</w:t>
      </w:r>
      <w:r>
        <w:t>, pretože čitateľ po prečítaní bude vedieť, o čom práca je a čo autor zistil.</w:t>
      </w:r>
    </w:p>
    <w:p w:rsidR="000E6135" w:rsidRDefault="000E6135" w:rsidP="000E6135">
      <w:r>
        <w:t>Odporúčaný rozsah je jeden až jeden a pol strany.</w:t>
      </w:r>
    </w:p>
    <w:p w:rsidR="000E6135" w:rsidRDefault="000E6135" w:rsidP="000E6135">
      <w:pPr>
        <w:rPr>
          <w:i/>
        </w:rPr>
      </w:pPr>
      <w:r>
        <w:rPr>
          <w:i/>
        </w:rPr>
        <w:t>Zdroj: A</w:t>
      </w:r>
      <w:r w:rsidRPr="006E1848">
        <w:rPr>
          <w:i/>
        </w:rPr>
        <w:t>ko písať, prezentovať a</w:t>
      </w:r>
      <w:r>
        <w:rPr>
          <w:i/>
        </w:rPr>
        <w:t xml:space="preserve"> obhajovať prácu stredoškolskej </w:t>
      </w:r>
      <w:r w:rsidRPr="006E1848">
        <w:rPr>
          <w:i/>
        </w:rPr>
        <w:t>odbornej činnosti</w:t>
      </w:r>
      <w:r>
        <w:rPr>
          <w:i/>
        </w:rPr>
        <w:t xml:space="preserve"> (</w:t>
      </w:r>
      <w:r w:rsidRPr="006E1848">
        <w:rPr>
          <w:i/>
        </w:rPr>
        <w:t xml:space="preserve">PaedDr. Anna </w:t>
      </w:r>
      <w:proofErr w:type="spellStart"/>
      <w:r w:rsidRPr="006E1848">
        <w:rPr>
          <w:i/>
        </w:rPr>
        <w:t>Sandanusová</w:t>
      </w:r>
      <w:proofErr w:type="spellEnd"/>
      <w:r w:rsidRPr="006E1848">
        <w:rPr>
          <w:i/>
        </w:rPr>
        <w:t xml:space="preserve">, </w:t>
      </w:r>
      <w:proofErr w:type="spellStart"/>
      <w:r w:rsidRPr="006E1848">
        <w:rPr>
          <w:i/>
        </w:rPr>
        <w:t>Ph.D</w:t>
      </w:r>
      <w:proofErr w:type="spellEnd"/>
      <w:r w:rsidRPr="006E1848">
        <w:rPr>
          <w:i/>
        </w:rPr>
        <w:t>.</w:t>
      </w:r>
      <w:r>
        <w:rPr>
          <w:i/>
        </w:rPr>
        <w:t xml:space="preserve">, </w:t>
      </w:r>
      <w:r w:rsidRPr="006E1848">
        <w:rPr>
          <w:i/>
        </w:rPr>
        <w:t>Ing. Vlasta Púchovská</w:t>
      </w:r>
      <w:r>
        <w:rPr>
          <w:i/>
        </w:rPr>
        <w:t xml:space="preserve">, </w:t>
      </w:r>
      <w:r w:rsidRPr="006E1848">
        <w:rPr>
          <w:i/>
        </w:rPr>
        <w:t xml:space="preserve">Eva </w:t>
      </w:r>
      <w:proofErr w:type="spellStart"/>
      <w:r w:rsidRPr="006E1848">
        <w:rPr>
          <w:i/>
        </w:rPr>
        <w:t>Bugajová</w:t>
      </w:r>
      <w:proofErr w:type="spellEnd"/>
      <w:r>
        <w:rPr>
          <w:i/>
        </w:rPr>
        <w:t>)</w:t>
      </w:r>
    </w:p>
    <w:p w:rsidR="00EE1585" w:rsidRDefault="00EE1585" w:rsidP="000E6135"/>
    <w:p w:rsidR="00EE1585" w:rsidRDefault="00EE1585">
      <w:pPr>
        <w:spacing w:line="276" w:lineRule="auto"/>
        <w:jc w:val="left"/>
      </w:pPr>
      <w:r>
        <w:br w:type="page"/>
      </w:r>
    </w:p>
    <w:p w:rsidR="000E6135" w:rsidRDefault="000E6135" w:rsidP="000E6135">
      <w:pPr>
        <w:pStyle w:val="Nadpis1"/>
      </w:pPr>
      <w:bookmarkStart w:id="10" w:name="_Toc445152270"/>
      <w:r>
        <w:lastRenderedPageBreak/>
        <w:t>Resumé</w:t>
      </w:r>
      <w:bookmarkEnd w:id="10"/>
    </w:p>
    <w:p w:rsidR="000E6135" w:rsidRDefault="000E6135" w:rsidP="000E6135">
      <w:r>
        <w:t>Resum</w:t>
      </w:r>
      <w:r w:rsidR="00674F7B">
        <w:t>é</w:t>
      </w:r>
      <w:r>
        <w:t xml:space="preserve"> je vlastne stručné zhrnutie obsahu práce a jej hlavných myšlienok. Píše sa v anglickom jazyku. Autor v ňom popíše cieľ práce, metodiku a urobí súhrn zistení a výsledkov vlastnej práce. Odporúčaný rozsah je 10 – 15 riadkov.</w:t>
      </w:r>
    </w:p>
    <w:p w:rsidR="009E4C20" w:rsidRDefault="009E4C20">
      <w:pPr>
        <w:spacing w:line="276" w:lineRule="auto"/>
        <w:jc w:val="left"/>
      </w:pPr>
      <w:r>
        <w:br w:type="page"/>
      </w:r>
    </w:p>
    <w:p w:rsidR="009E4C20" w:rsidRPr="00723991" w:rsidRDefault="009E4C20" w:rsidP="009E4C20">
      <w:pPr>
        <w:pStyle w:val="Nadpis1"/>
      </w:pPr>
      <w:bookmarkStart w:id="11" w:name="_Toc445152271"/>
      <w:r w:rsidRPr="00723991">
        <w:lastRenderedPageBreak/>
        <w:t>Zákaznícka dokumentácia</w:t>
      </w:r>
      <w:bookmarkEnd w:id="11"/>
    </w:p>
    <w:p w:rsidR="009E4C20" w:rsidRPr="00723991" w:rsidRDefault="009E4C20" w:rsidP="009E4C20">
      <w:r w:rsidRPr="00723991">
        <w:t xml:space="preserve">V tejto časti autor vypracuje dokumentáciu projektu pre účely zákazníka. Zákazníckou dokumentáciou sa rozumie inštruktáž pre používateľa, alebo návod na použitie. Autor </w:t>
      </w:r>
      <w:r w:rsidR="006A459B" w:rsidRPr="00723991">
        <w:t xml:space="preserve">tu </w:t>
      </w:r>
      <w:r w:rsidRPr="00723991">
        <w:t xml:space="preserve">vysvetlí štruktúru, popíše fungovanie a administráciu predstavovaného riešenia. Objasní jeho dopady na zákazníka (materiálno-technické, finančné, personálne...), to všetko formou  pre zákazníka zaujímavou a zrozumiteľnou s ohľadom na jeho potreby. </w:t>
      </w:r>
    </w:p>
    <w:p w:rsidR="009E4C20" w:rsidRDefault="009E4C20" w:rsidP="000E6135"/>
    <w:p w:rsidR="00924FFB" w:rsidRDefault="00924FFB" w:rsidP="00924FFB">
      <w:pPr>
        <w:pStyle w:val="Nadpis1"/>
      </w:pPr>
      <w:bookmarkStart w:id="12" w:name="_Toc445152272"/>
      <w:r>
        <w:lastRenderedPageBreak/>
        <w:t>Slovník pojmov</w:t>
      </w:r>
      <w:bookmarkEnd w:id="12"/>
    </w:p>
    <w:p w:rsidR="00E410D6" w:rsidRDefault="00E410D6" w:rsidP="00924FFB">
      <w:r>
        <w:t>Je potrebné si uvedomiť, že prácu budú čítať ľudia, ktorí sa nemusia v rámci odboru špecializovať na oblasť, ktorej sa v projekte venujete a je preto vhodné vysvetliť im špecifické pojmy z danej oblasti.</w:t>
      </w:r>
    </w:p>
    <w:p w:rsidR="00924FFB" w:rsidRPr="00924FFB" w:rsidRDefault="00924FFB" w:rsidP="00924FFB">
      <w:r>
        <w:t xml:space="preserve">Sem vložíme slovník pojmov, v ktorom budú vysvetlené odborné výrazy používané v texte. Môžu tam byť odborné termíny (napr. vysvetlenie pojmu </w:t>
      </w:r>
      <w:proofErr w:type="spellStart"/>
      <w:r>
        <w:t>hypervízor</w:t>
      </w:r>
      <w:proofErr w:type="spellEnd"/>
      <w:r>
        <w:t>),</w:t>
      </w:r>
      <w:r w:rsidR="00E410D6">
        <w:t xml:space="preserve"> slovné spojenia (napr. radič domény), či</w:t>
      </w:r>
      <w:r>
        <w:t xml:space="preserve"> </w:t>
      </w:r>
      <w:r w:rsidR="00E410D6">
        <w:t xml:space="preserve">skratky (napr. vysvetlenie skratky OSPF). V prípade, že pojmy objasníme v časti Analýza a plánovanie (napr. budeme opisovať v celom odseku čo je to </w:t>
      </w:r>
      <w:proofErr w:type="spellStart"/>
      <w:r w:rsidR="00E410D6">
        <w:t>hypervízor</w:t>
      </w:r>
      <w:proofErr w:type="spellEnd"/>
      <w:r w:rsidR="00E410D6">
        <w:t xml:space="preserve">), nemusíme ich tu už uvádzať. </w:t>
      </w:r>
    </w:p>
    <w:p w:rsidR="000E6135" w:rsidRDefault="000E6135" w:rsidP="000E6135">
      <w:pPr>
        <w:pStyle w:val="Nadpis1"/>
      </w:pPr>
      <w:bookmarkStart w:id="13" w:name="_Toc445152273"/>
      <w:r>
        <w:lastRenderedPageBreak/>
        <w:t>Zoznam použitej literatúry</w:t>
      </w:r>
      <w:bookmarkEnd w:id="13"/>
    </w:p>
    <w:p w:rsidR="000E6135" w:rsidRDefault="000E6135" w:rsidP="000E6135">
      <w:r>
        <w:t>Zoznam použitej literatúry obsahuje úplný zoznam bibliografických odkazov. Rozsah tejto časti je daný počtom použitých literárnych zdrojov, ktoré musia korešpondovať s citáciami v texte. Pomocou Zoznamu použitej literatúry sa má čitateľ práce dostať k pôvodným prameňom, ktoré boli citované v práci (a nie sa dozvedieť o autorovom teoretickom rozhľade). V Zozname použitej literatúry sa teda uvádza iba literatúra citovaná v texte. Zoznam musí byť v abecednom poradí. Obsahuje bibliografické odkazy, t. j. informácie o dokumentoch, ktoré sa skutočne použili pri písaní práce. Musia byť v ňom uvedené odkazy na pramene, uvedené v texte práce (aj pramene pod obrázkami a tabuľkami).</w:t>
      </w:r>
    </w:p>
    <w:p w:rsidR="000E6135" w:rsidRPr="000E6135" w:rsidRDefault="000E6135" w:rsidP="000E6135">
      <w:r>
        <w:t>Techniku citovania a uvádzania bibliografických odkazov predpisujú rôzne národné i medzinárodné normy. Pre citovanie literárnych prameňov ako aj tvorbu bibliografických odkazov sa na Slovensku využíva norma STN ISO 690 (1998) a STN ISO 690-2 (2001).</w:t>
      </w:r>
    </w:p>
    <w:p w:rsidR="000E6135" w:rsidRDefault="000E6135" w:rsidP="000E6135">
      <w:pPr>
        <w:rPr>
          <w:i/>
        </w:rPr>
      </w:pPr>
      <w:r>
        <w:rPr>
          <w:i/>
        </w:rPr>
        <w:t>Zdroj: A</w:t>
      </w:r>
      <w:r w:rsidRPr="006E1848">
        <w:rPr>
          <w:i/>
        </w:rPr>
        <w:t>ko písať, prezentovať a</w:t>
      </w:r>
      <w:r>
        <w:rPr>
          <w:i/>
        </w:rPr>
        <w:t xml:space="preserve"> obhajovať prácu stredoškolskej </w:t>
      </w:r>
      <w:r w:rsidRPr="006E1848">
        <w:rPr>
          <w:i/>
        </w:rPr>
        <w:t>odbornej činnosti</w:t>
      </w:r>
      <w:r>
        <w:rPr>
          <w:i/>
        </w:rPr>
        <w:t xml:space="preserve"> (</w:t>
      </w:r>
      <w:r w:rsidRPr="006E1848">
        <w:rPr>
          <w:i/>
        </w:rPr>
        <w:t xml:space="preserve">PaedDr. Anna </w:t>
      </w:r>
      <w:proofErr w:type="spellStart"/>
      <w:r w:rsidRPr="006E1848">
        <w:rPr>
          <w:i/>
        </w:rPr>
        <w:t>Sandanusová</w:t>
      </w:r>
      <w:proofErr w:type="spellEnd"/>
      <w:r w:rsidRPr="006E1848">
        <w:rPr>
          <w:i/>
        </w:rPr>
        <w:t xml:space="preserve">, </w:t>
      </w:r>
      <w:proofErr w:type="spellStart"/>
      <w:r w:rsidRPr="006E1848">
        <w:rPr>
          <w:i/>
        </w:rPr>
        <w:t>Ph.D</w:t>
      </w:r>
      <w:proofErr w:type="spellEnd"/>
      <w:r w:rsidRPr="006E1848">
        <w:rPr>
          <w:i/>
        </w:rPr>
        <w:t>.</w:t>
      </w:r>
      <w:r>
        <w:rPr>
          <w:i/>
        </w:rPr>
        <w:t xml:space="preserve">, </w:t>
      </w:r>
      <w:r w:rsidRPr="006E1848">
        <w:rPr>
          <w:i/>
        </w:rPr>
        <w:t>Ing. Vlasta Púchovská</w:t>
      </w:r>
      <w:r>
        <w:rPr>
          <w:i/>
        </w:rPr>
        <w:t xml:space="preserve">, </w:t>
      </w:r>
      <w:r w:rsidRPr="006E1848">
        <w:rPr>
          <w:i/>
        </w:rPr>
        <w:t xml:space="preserve">Eva </w:t>
      </w:r>
      <w:proofErr w:type="spellStart"/>
      <w:r w:rsidRPr="006E1848">
        <w:rPr>
          <w:i/>
        </w:rPr>
        <w:t>Bugajová</w:t>
      </w:r>
      <w:proofErr w:type="spellEnd"/>
      <w:r>
        <w:rPr>
          <w:i/>
        </w:rPr>
        <w:t>)</w:t>
      </w:r>
    </w:p>
    <w:p w:rsidR="000E6135" w:rsidRPr="000E6135" w:rsidRDefault="000E6135" w:rsidP="000E6135">
      <w:pPr>
        <w:pStyle w:val="Nadpis2"/>
      </w:pPr>
      <w:bookmarkStart w:id="14" w:name="_Toc445152274"/>
      <w:r w:rsidRPr="000E6135">
        <w:t>Príklady bibliografických odkazov</w:t>
      </w:r>
      <w:bookmarkEnd w:id="14"/>
    </w:p>
    <w:p w:rsidR="000E6135" w:rsidRPr="000E6135" w:rsidRDefault="000E6135" w:rsidP="000E6135">
      <w:r w:rsidRPr="000E6135">
        <w:t xml:space="preserve"> Jednotlivé typy publikácií sa v zozname uvádzajú podľa nižšie uvedených príkladov, pričom interpunkcia a typ písma musí byť presne dodržaný podľa uvedených príkladov.</w:t>
      </w:r>
    </w:p>
    <w:p w:rsidR="000E6135" w:rsidRPr="000E6135" w:rsidRDefault="000E6135" w:rsidP="000E6135">
      <w:pPr>
        <w:pStyle w:val="Nadpis3"/>
      </w:pPr>
      <w:bookmarkStart w:id="15" w:name="_Toc445152275"/>
      <w:r w:rsidRPr="000E6135">
        <w:t>Monografie</w:t>
      </w:r>
      <w:bookmarkEnd w:id="15"/>
    </w:p>
    <w:p w:rsidR="000E6135" w:rsidRPr="000E6135" w:rsidRDefault="000E6135" w:rsidP="000E6135">
      <w:r w:rsidRPr="000E6135">
        <w:t>Monografia je neperiodická publikácia, ktorú tvorí jeden zväzok (časť), alebo vopred stanovený počet zväzkov). Napr. kniha.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9"/>
      </w:tblGrid>
      <w:tr w:rsidR="000E6135" w:rsidRPr="000E6135" w:rsidTr="00140195">
        <w:tc>
          <w:tcPr>
            <w:tcW w:w="8719" w:type="dxa"/>
          </w:tcPr>
          <w:p w:rsidR="000E6135" w:rsidRPr="000E6135" w:rsidRDefault="000E6135" w:rsidP="000E6135">
            <w:r w:rsidRPr="000E6135">
              <w:t>Autor 1 – Autor 2 – Autor 3: Názov : Podnázov. Vydanie. Miesto vydania : Vydavateľ, Rok vydania. Rozsah. ISBN</w:t>
            </w:r>
          </w:p>
        </w:tc>
      </w:tr>
    </w:tbl>
    <w:p w:rsidR="000E6135" w:rsidRPr="000E6135" w:rsidRDefault="000E6135" w:rsidP="00E30603">
      <w:pPr>
        <w:jc w:val="left"/>
      </w:pPr>
      <w:r w:rsidRPr="000E6135">
        <w:t>Príklad:</w:t>
      </w:r>
      <w:bookmarkStart w:id="16" w:name="_Ref98226290"/>
      <w:r>
        <w:br/>
        <w:t xml:space="preserve">[1] </w:t>
      </w:r>
      <w:r w:rsidRPr="000E6135">
        <w:t>PODLUBN</w:t>
      </w:r>
      <w:r w:rsidRPr="000E6135">
        <w:rPr>
          <w:lang w:val="en-GB"/>
        </w:rPr>
        <w:t>Y</w:t>
      </w:r>
      <w:r w:rsidRPr="000E6135">
        <w:t xml:space="preserve">, Igor – </w:t>
      </w:r>
      <w:proofErr w:type="spellStart"/>
      <w:r w:rsidRPr="000E6135">
        <w:t>Kassayova</w:t>
      </w:r>
      <w:proofErr w:type="spellEnd"/>
      <w:r w:rsidRPr="000E6135">
        <w:t xml:space="preserve">, </w:t>
      </w:r>
      <w:proofErr w:type="spellStart"/>
      <w:r w:rsidRPr="000E6135">
        <w:t>Katarina</w:t>
      </w:r>
      <w:proofErr w:type="spellEnd"/>
      <w:r w:rsidRPr="000E6135">
        <w:t xml:space="preserve">: </w:t>
      </w:r>
      <w:proofErr w:type="spellStart"/>
      <w:r w:rsidRPr="000E6135">
        <w:t>Authoring</w:t>
      </w:r>
      <w:proofErr w:type="spellEnd"/>
      <w:r w:rsidRPr="000E6135">
        <w:t xml:space="preserve"> </w:t>
      </w:r>
      <w:proofErr w:type="spellStart"/>
      <w:r w:rsidRPr="000E6135">
        <w:t>Scientific</w:t>
      </w:r>
      <w:proofErr w:type="spellEnd"/>
      <w:r w:rsidRPr="000E6135">
        <w:t xml:space="preserve"> and </w:t>
      </w:r>
      <w:proofErr w:type="spellStart"/>
      <w:r w:rsidRPr="000E6135">
        <w:t>Technical</w:t>
      </w:r>
      <w:proofErr w:type="spellEnd"/>
      <w:r w:rsidRPr="000E6135">
        <w:t xml:space="preserve"> </w:t>
      </w:r>
      <w:proofErr w:type="spellStart"/>
      <w:r w:rsidRPr="000E6135">
        <w:t>Documents</w:t>
      </w:r>
      <w:proofErr w:type="spellEnd"/>
      <w:r w:rsidRPr="000E6135">
        <w:t xml:space="preserve"> </w:t>
      </w:r>
      <w:proofErr w:type="spellStart"/>
      <w:r w:rsidRPr="000E6135">
        <w:t>with</w:t>
      </w:r>
      <w:proofErr w:type="spellEnd"/>
      <w:r w:rsidRPr="000E6135">
        <w:t xml:space="preserve"> Microsoft Word 2000. </w:t>
      </w:r>
      <w:proofErr w:type="spellStart"/>
      <w:r w:rsidRPr="000E6135">
        <w:t>Cambridge</w:t>
      </w:r>
      <w:proofErr w:type="spellEnd"/>
      <w:r w:rsidRPr="000E6135">
        <w:t xml:space="preserve"> : </w:t>
      </w:r>
      <w:proofErr w:type="spellStart"/>
      <w:r w:rsidRPr="000E6135">
        <w:t>Cambridge</w:t>
      </w:r>
      <w:proofErr w:type="spellEnd"/>
      <w:r w:rsidRPr="000E6135">
        <w:t xml:space="preserve"> International </w:t>
      </w:r>
      <w:proofErr w:type="spellStart"/>
      <w:r w:rsidRPr="000E6135">
        <w:t>Science</w:t>
      </w:r>
      <w:proofErr w:type="spellEnd"/>
      <w:r w:rsidRPr="000E6135">
        <w:t xml:space="preserve"> </w:t>
      </w:r>
      <w:proofErr w:type="spellStart"/>
      <w:r w:rsidRPr="000E6135">
        <w:t>Publishing</w:t>
      </w:r>
      <w:proofErr w:type="spellEnd"/>
      <w:r w:rsidRPr="000E6135">
        <w:t>, 2001. 160 s. ISBN 1898326-800</w:t>
      </w:r>
    </w:p>
    <w:p w:rsidR="000E6135" w:rsidRPr="000E6135" w:rsidRDefault="000E6135" w:rsidP="00E30603">
      <w:pPr>
        <w:jc w:val="left"/>
      </w:pPr>
      <w:r>
        <w:t xml:space="preserve">[2] </w:t>
      </w:r>
      <w:r w:rsidRPr="000E6135">
        <w:t>MIHALÍK, Ján – ZAVACKÝ, Jozef – GLADIŠOVÁ, Iveta: Signály a sústavy : Návody na cvičenia. Košice : TU-FEI, 2004. 241 s. ISBN 80-8073-138-1</w:t>
      </w:r>
      <w:bookmarkEnd w:id="16"/>
    </w:p>
    <w:p w:rsidR="000E6135" w:rsidRPr="000E6135" w:rsidRDefault="000E6135" w:rsidP="000E6135"/>
    <w:p w:rsidR="000E6135" w:rsidRPr="000E6135" w:rsidRDefault="000E6135" w:rsidP="000E6135">
      <w:pPr>
        <w:pStyle w:val="Nadpis3"/>
      </w:pPr>
      <w:bookmarkStart w:id="17" w:name="_Toc445152276"/>
      <w:r w:rsidRPr="000E6135">
        <w:lastRenderedPageBreak/>
        <w:t>Články z časopisov</w:t>
      </w:r>
      <w:bookmarkEnd w:id="17"/>
    </w:p>
    <w:p w:rsidR="000E6135" w:rsidRPr="000E6135" w:rsidRDefault="000E6135" w:rsidP="000E6135">
      <w:r w:rsidRPr="000E6135">
        <w:t>Poradie údajov a schéma interpunkcie sú nasledovné: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9"/>
      </w:tblGrid>
      <w:tr w:rsidR="000E6135" w:rsidRPr="000E6135" w:rsidTr="00140195">
        <w:tc>
          <w:tcPr>
            <w:tcW w:w="8719" w:type="dxa"/>
          </w:tcPr>
          <w:p w:rsidR="000E6135" w:rsidRPr="000E6135" w:rsidRDefault="000E6135" w:rsidP="000E6135">
            <w:r w:rsidRPr="000E6135">
              <w:t>Autor(i): Názov článku : Podnázov. In: Názov periodika, rok vydania, číslo, rozsah.</w:t>
            </w:r>
          </w:p>
        </w:tc>
      </w:tr>
    </w:tbl>
    <w:p w:rsidR="000E6135" w:rsidRPr="000E6135" w:rsidRDefault="000E6135" w:rsidP="00E30603">
      <w:pPr>
        <w:jc w:val="left"/>
      </w:pPr>
      <w:r w:rsidRPr="000E6135">
        <w:t>Príklad:</w:t>
      </w:r>
      <w:r>
        <w:br/>
        <w:t xml:space="preserve">[3] </w:t>
      </w:r>
      <w:r w:rsidRPr="000E6135">
        <w:t>CIMBALA, Roman - BALOGH, Jozef - DŽMURA, Jaroslav: Diagnostika výkonových transformátorov s využitím prvkov umelej inteligencie 1. In: Elektrotechnický magazín ETM. roč. 14, č. 1 (2004), s. 8-9.</w:t>
      </w:r>
    </w:p>
    <w:p w:rsidR="000E6135" w:rsidRPr="000E6135" w:rsidRDefault="000E6135" w:rsidP="000E6135">
      <w:pPr>
        <w:pStyle w:val="Nadpis3"/>
      </w:pPr>
      <w:bookmarkStart w:id="18" w:name="_Toc445152277"/>
      <w:r w:rsidRPr="000E6135">
        <w:t>Normy</w:t>
      </w:r>
      <w:bookmarkEnd w:id="18"/>
      <w:r w:rsidRPr="000E613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9"/>
      </w:tblGrid>
      <w:tr w:rsidR="000E6135" w:rsidRPr="000E6135" w:rsidTr="00140195">
        <w:tc>
          <w:tcPr>
            <w:tcW w:w="8719" w:type="dxa"/>
          </w:tcPr>
          <w:p w:rsidR="000E6135" w:rsidRPr="000E6135" w:rsidRDefault="000E6135" w:rsidP="000E6135">
            <w:r w:rsidRPr="000E6135">
              <w:t>Označenie a číslo normy : rok zavedenia, názov normy (štandardu, odporúčania a pod.).</w:t>
            </w:r>
          </w:p>
        </w:tc>
      </w:tr>
    </w:tbl>
    <w:p w:rsidR="000E6135" w:rsidRPr="00E30603" w:rsidRDefault="000E6135" w:rsidP="00E30603">
      <w:pPr>
        <w:jc w:val="left"/>
        <w:rPr>
          <w:b/>
          <w:bCs/>
        </w:rPr>
      </w:pPr>
      <w:r w:rsidRPr="000E6135">
        <w:t>Príklad:</w:t>
      </w:r>
      <w:r w:rsidR="00E30603">
        <w:rPr>
          <w:b/>
          <w:bCs/>
        </w:rPr>
        <w:br/>
      </w:r>
      <w:r w:rsidR="00E30603" w:rsidRPr="00E30603">
        <w:rPr>
          <w:bCs/>
        </w:rPr>
        <w:t>[4]</w:t>
      </w:r>
      <w:r w:rsidR="00E30603">
        <w:rPr>
          <w:b/>
          <w:bCs/>
        </w:rPr>
        <w:t xml:space="preserve"> </w:t>
      </w:r>
      <w:r w:rsidRPr="000E6135">
        <w:t xml:space="preserve">ISO 690-2: 1997, </w:t>
      </w:r>
      <w:proofErr w:type="spellStart"/>
      <w:r w:rsidRPr="000E6135">
        <w:t>Information</w:t>
      </w:r>
      <w:proofErr w:type="spellEnd"/>
      <w:r w:rsidRPr="000E6135">
        <w:t xml:space="preserve"> and </w:t>
      </w:r>
      <w:proofErr w:type="spellStart"/>
      <w:r w:rsidRPr="000E6135">
        <w:t>documentation</w:t>
      </w:r>
      <w:proofErr w:type="spellEnd"/>
      <w:r w:rsidRPr="000E6135">
        <w:t xml:space="preserve"> – </w:t>
      </w:r>
      <w:proofErr w:type="spellStart"/>
      <w:r w:rsidRPr="000E6135">
        <w:t>Bibliographic</w:t>
      </w:r>
      <w:proofErr w:type="spellEnd"/>
      <w:r w:rsidRPr="000E6135">
        <w:t xml:space="preserve"> </w:t>
      </w:r>
      <w:proofErr w:type="spellStart"/>
      <w:r w:rsidRPr="000E6135">
        <w:t>references</w:t>
      </w:r>
      <w:proofErr w:type="spellEnd"/>
      <w:r w:rsidRPr="000E6135">
        <w:t xml:space="preserve"> Part 2: </w:t>
      </w:r>
      <w:proofErr w:type="spellStart"/>
      <w:r w:rsidRPr="000E6135">
        <w:t>Electronic</w:t>
      </w:r>
      <w:proofErr w:type="spellEnd"/>
      <w:r w:rsidRPr="000E6135">
        <w:t xml:space="preserve"> </w:t>
      </w:r>
      <w:proofErr w:type="spellStart"/>
      <w:r w:rsidRPr="000E6135">
        <w:t>documents</w:t>
      </w:r>
      <w:proofErr w:type="spellEnd"/>
      <w:r w:rsidRPr="000E6135">
        <w:t xml:space="preserve"> or </w:t>
      </w:r>
      <w:proofErr w:type="spellStart"/>
      <w:r w:rsidRPr="000E6135">
        <w:t>parts</w:t>
      </w:r>
      <w:proofErr w:type="spellEnd"/>
      <w:r w:rsidRPr="000E6135">
        <w:t xml:space="preserve"> </w:t>
      </w:r>
      <w:proofErr w:type="spellStart"/>
      <w:r w:rsidRPr="000E6135">
        <w:t>thereof</w:t>
      </w:r>
      <w:proofErr w:type="spellEnd"/>
      <w:r w:rsidRPr="000E6135">
        <w:t>.</w:t>
      </w:r>
    </w:p>
    <w:p w:rsidR="000E6135" w:rsidRPr="000E6135" w:rsidRDefault="00E30603" w:rsidP="00E30603">
      <w:pPr>
        <w:jc w:val="left"/>
      </w:pPr>
      <w:r>
        <w:t xml:space="preserve">[5] </w:t>
      </w:r>
      <w:r w:rsidR="000E6135" w:rsidRPr="000E6135">
        <w:t>STN ISO 690:1998 : Dokumentácia - Bibliografické odkazy - Obsah, forma a štruktúra.</w:t>
      </w:r>
    </w:p>
    <w:p w:rsidR="000E6135" w:rsidRPr="000E6135" w:rsidRDefault="000E6135" w:rsidP="00E30603">
      <w:pPr>
        <w:pStyle w:val="Nadpis3"/>
      </w:pPr>
      <w:bookmarkStart w:id="19" w:name="_Toc445152278"/>
      <w:r w:rsidRPr="000E6135">
        <w:t>Legislatívne dokumenty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9"/>
      </w:tblGrid>
      <w:tr w:rsidR="000E6135" w:rsidRPr="000E6135" w:rsidTr="00140195">
        <w:tc>
          <w:tcPr>
            <w:tcW w:w="8719" w:type="dxa"/>
          </w:tcPr>
          <w:p w:rsidR="000E6135" w:rsidRPr="000E6135" w:rsidRDefault="000E6135" w:rsidP="000E6135">
            <w:r w:rsidRPr="000E6135">
              <w:t xml:space="preserve">Označenie a číslo legislatívneho dokumentu/rok zverejnenia, skratka úradného dokumentu (v ktorom je zákon, vyhláška a pod. Zverejnený, napr. Zb., </w:t>
            </w:r>
            <w:proofErr w:type="spellStart"/>
            <w:r w:rsidRPr="000E6135">
              <w:t>Z.z</w:t>
            </w:r>
            <w:proofErr w:type="spellEnd"/>
            <w:r w:rsidRPr="000E6135">
              <w:t>.), Názov dokumentu.</w:t>
            </w:r>
          </w:p>
        </w:tc>
      </w:tr>
    </w:tbl>
    <w:p w:rsidR="000E6135" w:rsidRPr="000E6135" w:rsidRDefault="000E6135" w:rsidP="000E6135">
      <w:pPr>
        <w:rPr>
          <w:b/>
          <w:bCs/>
        </w:rPr>
      </w:pPr>
      <w:r w:rsidRPr="000E6135">
        <w:rPr>
          <w:b/>
          <w:bCs/>
        </w:rPr>
        <w:t>Príklady:</w:t>
      </w:r>
    </w:p>
    <w:p w:rsidR="000E6135" w:rsidRPr="000E6135" w:rsidRDefault="00E30603" w:rsidP="00E30603">
      <w:pPr>
        <w:jc w:val="left"/>
      </w:pPr>
      <w:r>
        <w:t xml:space="preserve">[6] </w:t>
      </w:r>
      <w:r w:rsidR="000E6135" w:rsidRPr="000E6135">
        <w:t xml:space="preserve">Zákon č. 183/2000 </w:t>
      </w:r>
      <w:proofErr w:type="spellStart"/>
      <w:r w:rsidR="000E6135" w:rsidRPr="000E6135">
        <w:t>Z.z</w:t>
      </w:r>
      <w:proofErr w:type="spellEnd"/>
      <w:r w:rsidR="000E6135" w:rsidRPr="000E6135">
        <w:t xml:space="preserve">. o knižniciach, o doplnení zákona Slovenskej národnej rady č. 27/1987 Zb. o štátnej pamiatkovej starostlivosti a o zmene a doplnení zákona č. 68/1997 </w:t>
      </w:r>
      <w:proofErr w:type="spellStart"/>
      <w:r w:rsidR="000E6135" w:rsidRPr="000E6135">
        <w:t>Z.z</w:t>
      </w:r>
      <w:proofErr w:type="spellEnd"/>
      <w:r w:rsidR="000E6135" w:rsidRPr="000E6135">
        <w:t>. o Matici slovenskej.</w:t>
      </w:r>
    </w:p>
    <w:p w:rsidR="000E6135" w:rsidRPr="000E6135" w:rsidRDefault="00E30603" w:rsidP="00E30603">
      <w:pPr>
        <w:jc w:val="left"/>
      </w:pPr>
      <w:r>
        <w:t xml:space="preserve">[7] </w:t>
      </w:r>
      <w:r w:rsidR="000E6135" w:rsidRPr="000E6135">
        <w:t>Vyhláška č. 131/1997 Zb. Ministerstva školstva Slovenskej republiky zo 7. mája 1997 o doktorandskom štúdiu.</w:t>
      </w:r>
    </w:p>
    <w:p w:rsidR="00E30603" w:rsidRPr="00E30603" w:rsidRDefault="00E30603" w:rsidP="00E30603">
      <w:pPr>
        <w:pStyle w:val="Nadpis3"/>
      </w:pPr>
      <w:bookmarkStart w:id="20" w:name="_Toc445152279"/>
      <w:r w:rsidRPr="00E30603">
        <w:t xml:space="preserve">Elektronické monografie, </w:t>
      </w:r>
      <w:proofErr w:type="spellStart"/>
      <w:r w:rsidRPr="00E30603">
        <w:t>www</w:t>
      </w:r>
      <w:proofErr w:type="spellEnd"/>
      <w:r w:rsidRPr="00E30603">
        <w:t xml:space="preserve"> stránky, databázy, programy: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19"/>
      </w:tblGrid>
      <w:tr w:rsidR="00E30603" w:rsidRPr="00E30603" w:rsidTr="00140195">
        <w:tc>
          <w:tcPr>
            <w:tcW w:w="8719" w:type="dxa"/>
          </w:tcPr>
          <w:p w:rsidR="00E30603" w:rsidRPr="00E30603" w:rsidRDefault="00E30603" w:rsidP="00E30603">
            <w:r w:rsidRPr="00E30603">
              <w:t>Autor(i). Názov: Podnázov. [Druh nosiča]. Vydanie/verzia. Miesto vydania : Názov vydavateľa, Dátum publikovania. Dátum aktualizácie [Dátum citovania]. &lt;Dostupnosť&gt;.</w:t>
            </w:r>
          </w:p>
        </w:tc>
      </w:tr>
    </w:tbl>
    <w:p w:rsidR="00E30603" w:rsidRDefault="00E30603" w:rsidP="00E30603"/>
    <w:p w:rsidR="00E30603" w:rsidRPr="00E30603" w:rsidRDefault="00E30603" w:rsidP="00E30603">
      <w:r w:rsidRPr="00E30603">
        <w:lastRenderedPageBreak/>
        <w:t>Príklady:</w:t>
      </w:r>
    </w:p>
    <w:p w:rsidR="00E30603" w:rsidRPr="00E30603" w:rsidRDefault="00E30603" w:rsidP="00E30603">
      <w:pPr>
        <w:jc w:val="left"/>
      </w:pPr>
      <w:bookmarkStart w:id="21" w:name="_Ref87784894"/>
      <w:r>
        <w:t xml:space="preserve">[8] </w:t>
      </w:r>
      <w:r w:rsidRPr="00E30603">
        <w:t xml:space="preserve">LAGOZE, C. a kol. </w:t>
      </w:r>
      <w:proofErr w:type="spellStart"/>
      <w:r w:rsidRPr="00E30603">
        <w:t>The</w:t>
      </w:r>
      <w:proofErr w:type="spellEnd"/>
      <w:r w:rsidRPr="00E30603">
        <w:t xml:space="preserve"> </w:t>
      </w:r>
      <w:proofErr w:type="spellStart"/>
      <w:r w:rsidRPr="00E30603">
        <w:t>Open</w:t>
      </w:r>
      <w:proofErr w:type="spellEnd"/>
      <w:r w:rsidRPr="00E30603">
        <w:t xml:space="preserve"> </w:t>
      </w:r>
      <w:proofErr w:type="spellStart"/>
      <w:r w:rsidRPr="00E30603">
        <w:t>Archives</w:t>
      </w:r>
      <w:proofErr w:type="spellEnd"/>
      <w:r w:rsidRPr="00E30603">
        <w:t xml:space="preserve"> </w:t>
      </w:r>
      <w:proofErr w:type="spellStart"/>
      <w:r w:rsidRPr="00E30603">
        <w:t>Initiative</w:t>
      </w:r>
      <w:proofErr w:type="spellEnd"/>
      <w:r w:rsidRPr="00E30603">
        <w:t xml:space="preserve"> </w:t>
      </w:r>
      <w:proofErr w:type="spellStart"/>
      <w:r w:rsidRPr="00E30603">
        <w:t>Protocol</w:t>
      </w:r>
      <w:proofErr w:type="spellEnd"/>
      <w:r w:rsidRPr="00E30603">
        <w:t xml:space="preserve"> </w:t>
      </w:r>
      <w:proofErr w:type="spellStart"/>
      <w:r w:rsidRPr="00E30603">
        <w:t>for</w:t>
      </w:r>
      <w:proofErr w:type="spellEnd"/>
      <w:r w:rsidRPr="00E30603">
        <w:t xml:space="preserve"> </w:t>
      </w:r>
      <w:proofErr w:type="spellStart"/>
      <w:r w:rsidRPr="00E30603">
        <w:t>Metadata</w:t>
      </w:r>
      <w:proofErr w:type="spellEnd"/>
      <w:r w:rsidRPr="00E30603">
        <w:t xml:space="preserve"> </w:t>
      </w:r>
      <w:proofErr w:type="spellStart"/>
      <w:r w:rsidRPr="00E30603">
        <w:t>Harvesting</w:t>
      </w:r>
      <w:proofErr w:type="spellEnd"/>
      <w:r w:rsidRPr="00E30603">
        <w:t xml:space="preserve"> [online]. </w:t>
      </w:r>
      <w:proofErr w:type="spellStart"/>
      <w:r w:rsidRPr="00E30603">
        <w:t>Protocol</w:t>
      </w:r>
      <w:proofErr w:type="spellEnd"/>
      <w:r w:rsidRPr="00E30603">
        <w:t xml:space="preserve"> </w:t>
      </w:r>
      <w:proofErr w:type="spellStart"/>
      <w:r w:rsidRPr="00E30603">
        <w:t>Version</w:t>
      </w:r>
      <w:proofErr w:type="spellEnd"/>
      <w:r w:rsidRPr="00E30603">
        <w:t xml:space="preserve"> 2.0 of 2002-06-14. </w:t>
      </w:r>
      <w:proofErr w:type="spellStart"/>
      <w:r w:rsidRPr="00E30603">
        <w:t>Document</w:t>
      </w:r>
      <w:proofErr w:type="spellEnd"/>
      <w:r w:rsidRPr="00E30603">
        <w:t xml:space="preserve"> </w:t>
      </w:r>
      <w:proofErr w:type="spellStart"/>
      <w:r w:rsidRPr="00E30603">
        <w:t>Version</w:t>
      </w:r>
      <w:proofErr w:type="spellEnd"/>
      <w:r w:rsidRPr="00E30603">
        <w:t xml:space="preserve"> 2004/10/12T15:31:00Z 2004 [cit. 2004-11-10]. Dostupné na internete: &lt;http://www.openarchives.org/OAI/openarchivesprotocol.html&gt;</w:t>
      </w:r>
      <w:bookmarkEnd w:id="21"/>
      <w:r w:rsidRPr="00E30603">
        <w:t>.</w:t>
      </w:r>
      <w:bookmarkStart w:id="22" w:name="_Ref87772957"/>
    </w:p>
    <w:p w:rsidR="00E30603" w:rsidRDefault="00E30603" w:rsidP="00E30603">
      <w:pPr>
        <w:jc w:val="left"/>
      </w:pPr>
      <w:r>
        <w:t xml:space="preserve">[9] </w:t>
      </w:r>
      <w:r w:rsidRPr="00E30603">
        <w:t>Elektronické diplomové a dizertačné práce SR: ETD SK. [online]. Košice : ETD SK, 2004. Aktualizované 14-2-2005 [cit 2005-03-10]. Dostupné na internete: &lt;http://www.etd.sk/&gt;.</w:t>
      </w:r>
      <w:bookmarkEnd w:id="22"/>
    </w:p>
    <w:p w:rsidR="00835A19" w:rsidRDefault="00835A19" w:rsidP="00E30603">
      <w:pPr>
        <w:jc w:val="left"/>
      </w:pPr>
    </w:p>
    <w:p w:rsidR="00835A19" w:rsidRDefault="00835A19" w:rsidP="00E30603">
      <w:pPr>
        <w:jc w:val="left"/>
        <w:sectPr w:rsidR="00835A19" w:rsidSect="006E1848">
          <w:headerReference w:type="default" r:id="rId22"/>
          <w:footerReference w:type="default" r:id="rId23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:rsidR="00B97329" w:rsidRDefault="00E30603" w:rsidP="00E30603">
      <w:pPr>
        <w:pStyle w:val="Nadpis1"/>
      </w:pPr>
      <w:bookmarkStart w:id="23" w:name="_Toc445152280"/>
      <w:r>
        <w:lastRenderedPageBreak/>
        <w:t>Prílohy</w:t>
      </w:r>
      <w:bookmarkEnd w:id="23"/>
    </w:p>
    <w:p w:rsidR="00B31A18" w:rsidRPr="00B31A18" w:rsidRDefault="00B31A18" w:rsidP="00B31A18">
      <w:r>
        <w:t>V prílohách uvádzame veľké tabuľky, obrázky, diagramy, ilustrácie, grafy, schémy a podobne. Pre nadpisy príloh používajte štýly Príloha1 a Príloha2.</w:t>
      </w:r>
    </w:p>
    <w:p w:rsidR="00E30603" w:rsidRDefault="00E30603" w:rsidP="00E30603">
      <w:pPr>
        <w:pStyle w:val="Prloha1"/>
      </w:pPr>
      <w:bookmarkStart w:id="24" w:name="_Toc445152281"/>
      <w:r>
        <w:t>Príloha A</w:t>
      </w:r>
      <w:r w:rsidR="001D0D39">
        <w:t xml:space="preserve"> – Databázové diagramy</w:t>
      </w:r>
      <w:bookmarkEnd w:id="24"/>
    </w:p>
    <w:p w:rsidR="00E30603" w:rsidRDefault="00E30603" w:rsidP="00E30603">
      <w:pPr>
        <w:pStyle w:val="Prloha2"/>
      </w:pPr>
      <w:bookmarkStart w:id="25" w:name="_Toc445152282"/>
      <w:r>
        <w:t>Príloha A.1</w:t>
      </w:r>
      <w:r w:rsidR="001D0D39">
        <w:t xml:space="preserve"> – </w:t>
      </w:r>
      <w:proofErr w:type="spellStart"/>
      <w:r w:rsidR="001D0D39">
        <w:t>Entitno</w:t>
      </w:r>
      <w:proofErr w:type="spellEnd"/>
      <w:r w:rsidR="001D0D39">
        <w:t>-relačný diagram databázy používateľov</w:t>
      </w:r>
      <w:bookmarkEnd w:id="25"/>
    </w:p>
    <w:p w:rsidR="00E30603" w:rsidRDefault="00E30603" w:rsidP="00E30603">
      <w:pPr>
        <w:pStyle w:val="Prloha2"/>
      </w:pPr>
      <w:bookmarkStart w:id="26" w:name="_Toc445152283"/>
      <w:r>
        <w:t>Príloha A.2</w:t>
      </w:r>
      <w:r w:rsidR="001D0D39">
        <w:t xml:space="preserve"> – </w:t>
      </w:r>
      <w:proofErr w:type="spellStart"/>
      <w:r w:rsidR="001D0D39">
        <w:t>Entitno</w:t>
      </w:r>
      <w:proofErr w:type="spellEnd"/>
      <w:r w:rsidR="001D0D39">
        <w:t>-relačný diagram databázy zariadení</w:t>
      </w:r>
      <w:bookmarkEnd w:id="26"/>
    </w:p>
    <w:p w:rsidR="00E30603" w:rsidRDefault="00E30603" w:rsidP="001D0D39">
      <w:pPr>
        <w:pStyle w:val="Prloha1"/>
      </w:pPr>
      <w:bookmarkStart w:id="27" w:name="_Toc445152284"/>
      <w:r>
        <w:t>Príloha B</w:t>
      </w:r>
      <w:r w:rsidR="001D0D39">
        <w:t xml:space="preserve"> – Schémy zapojenia</w:t>
      </w:r>
      <w:bookmarkEnd w:id="27"/>
    </w:p>
    <w:p w:rsidR="00E30603" w:rsidRDefault="00E30603" w:rsidP="00E30603">
      <w:pPr>
        <w:pStyle w:val="Prloha2"/>
      </w:pPr>
      <w:bookmarkStart w:id="28" w:name="_Toc445152285"/>
      <w:r>
        <w:t>Príloha B.1</w:t>
      </w:r>
      <w:r w:rsidR="001D0D39">
        <w:t xml:space="preserve"> – Schéma zapojenia predzosilňovača</w:t>
      </w:r>
      <w:bookmarkEnd w:id="28"/>
    </w:p>
    <w:p w:rsidR="00E30603" w:rsidRPr="00E30603" w:rsidRDefault="00E30603" w:rsidP="00E30603">
      <w:pPr>
        <w:pStyle w:val="Prloha2"/>
      </w:pPr>
      <w:bookmarkStart w:id="29" w:name="_Toc445152286"/>
      <w:r>
        <w:t>Príloha B.2</w:t>
      </w:r>
      <w:r w:rsidR="001D0D39">
        <w:t xml:space="preserve"> – Schéma zapojenia bezdrôtového </w:t>
      </w:r>
      <w:proofErr w:type="spellStart"/>
      <w:r w:rsidR="001D0D39">
        <w:t>transcievera</w:t>
      </w:r>
      <w:bookmarkEnd w:id="29"/>
      <w:proofErr w:type="spellEnd"/>
    </w:p>
    <w:sectPr w:rsidR="00E30603" w:rsidRPr="00E30603" w:rsidSect="00835A19">
      <w:footerReference w:type="default" r:id="rId24"/>
      <w:pgSz w:w="11906" w:h="16838"/>
      <w:pgMar w:top="1134" w:right="1134" w:bottom="1134" w:left="1701" w:header="709" w:footer="709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10B0" w:rsidRDefault="00E410B0" w:rsidP="00B31A18">
      <w:pPr>
        <w:spacing w:after="0" w:line="240" w:lineRule="auto"/>
      </w:pPr>
      <w:r>
        <w:separator/>
      </w:r>
    </w:p>
  </w:endnote>
  <w:endnote w:type="continuationSeparator" w:id="0">
    <w:p w:rsidR="00E410B0" w:rsidRDefault="00E410B0" w:rsidP="00B31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A19" w:rsidRDefault="00835A19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Pta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A19" w:rsidRDefault="00835A19">
    <w:pPr>
      <w:pStyle w:val="Pt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Pta"/>
    </w:pP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Pta"/>
    </w:pP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Pt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Pta"/>
    </w:pPr>
    <w:r>
      <w:tab/>
    </w:r>
    <w:r w:rsidR="007615C2">
      <w:fldChar w:fldCharType="begin"/>
    </w:r>
    <w:r>
      <w:instrText>PAGE   \* MERGEFORMAT</w:instrText>
    </w:r>
    <w:r w:rsidR="007615C2">
      <w:fldChar w:fldCharType="separate"/>
    </w:r>
    <w:r w:rsidR="0074315C">
      <w:rPr>
        <w:noProof/>
      </w:rPr>
      <w:t>15</w:t>
    </w:r>
    <w:r w:rsidR="007615C2"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A19" w:rsidRDefault="00835A19">
    <w:pPr>
      <w:pStyle w:val="Pta"/>
    </w:pPr>
    <w:r>
      <w:tab/>
    </w:r>
    <w:r w:rsidR="007615C2">
      <w:fldChar w:fldCharType="begin"/>
    </w:r>
    <w:r>
      <w:instrText>PAGE   \* MERGEFORMAT</w:instrText>
    </w:r>
    <w:r w:rsidR="007615C2">
      <w:fldChar w:fldCharType="separate"/>
    </w:r>
    <w:r w:rsidR="0074315C">
      <w:rPr>
        <w:noProof/>
      </w:rPr>
      <w:t>I</w:t>
    </w:r>
    <w:r w:rsidR="007615C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10B0" w:rsidRDefault="00E410B0" w:rsidP="00B31A18">
      <w:pPr>
        <w:spacing w:after="0" w:line="240" w:lineRule="auto"/>
      </w:pPr>
      <w:r>
        <w:separator/>
      </w:r>
    </w:p>
  </w:footnote>
  <w:footnote w:type="continuationSeparator" w:id="0">
    <w:p w:rsidR="00E410B0" w:rsidRDefault="00E410B0" w:rsidP="00B31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A19" w:rsidRDefault="00835A19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A19" w:rsidRDefault="00835A19">
    <w:pPr>
      <w:pStyle w:val="Hlavi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5A19" w:rsidRDefault="00835A19">
    <w:pPr>
      <w:pStyle w:val="Hlavik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Hlavik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Hlavik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Hlavika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1A18" w:rsidRDefault="00B31A18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4B4347"/>
    <w:multiLevelType w:val="hybridMultilevel"/>
    <w:tmpl w:val="5BEAB2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B1BAD"/>
    <w:multiLevelType w:val="multilevel"/>
    <w:tmpl w:val="5B506AAA"/>
    <w:lvl w:ilvl="0">
      <w:start w:val="1"/>
      <w:numFmt w:val="decimal"/>
      <w:pStyle w:val="Nadpi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1C7"/>
    <w:rsid w:val="00022A1F"/>
    <w:rsid w:val="000841C7"/>
    <w:rsid w:val="000C6B72"/>
    <w:rsid w:val="000E6135"/>
    <w:rsid w:val="001D0D39"/>
    <w:rsid w:val="001D2E42"/>
    <w:rsid w:val="001E219A"/>
    <w:rsid w:val="00201A37"/>
    <w:rsid w:val="002047C4"/>
    <w:rsid w:val="002117E9"/>
    <w:rsid w:val="00211B46"/>
    <w:rsid w:val="002C0BE0"/>
    <w:rsid w:val="0031328D"/>
    <w:rsid w:val="00336661"/>
    <w:rsid w:val="00370E27"/>
    <w:rsid w:val="00394808"/>
    <w:rsid w:val="003B00B1"/>
    <w:rsid w:val="003E42E7"/>
    <w:rsid w:val="004A3CDE"/>
    <w:rsid w:val="004F0C5B"/>
    <w:rsid w:val="00501067"/>
    <w:rsid w:val="00550527"/>
    <w:rsid w:val="005C3B20"/>
    <w:rsid w:val="006055D1"/>
    <w:rsid w:val="00674F7B"/>
    <w:rsid w:val="006A459B"/>
    <w:rsid w:val="006C46C7"/>
    <w:rsid w:val="006E1848"/>
    <w:rsid w:val="00713E38"/>
    <w:rsid w:val="00721828"/>
    <w:rsid w:val="00723991"/>
    <w:rsid w:val="0074315C"/>
    <w:rsid w:val="00756565"/>
    <w:rsid w:val="007615C2"/>
    <w:rsid w:val="007B5181"/>
    <w:rsid w:val="007B6E0E"/>
    <w:rsid w:val="0081421C"/>
    <w:rsid w:val="00833C30"/>
    <w:rsid w:val="00835A19"/>
    <w:rsid w:val="008B6CA5"/>
    <w:rsid w:val="008E4FBB"/>
    <w:rsid w:val="00902668"/>
    <w:rsid w:val="00924FFB"/>
    <w:rsid w:val="009A5E9D"/>
    <w:rsid w:val="009D1B0E"/>
    <w:rsid w:val="009D5516"/>
    <w:rsid w:val="009E4C20"/>
    <w:rsid w:val="009F756B"/>
    <w:rsid w:val="00A42A24"/>
    <w:rsid w:val="00A83984"/>
    <w:rsid w:val="00AB5435"/>
    <w:rsid w:val="00AE37D5"/>
    <w:rsid w:val="00AF383A"/>
    <w:rsid w:val="00B31A18"/>
    <w:rsid w:val="00B97329"/>
    <w:rsid w:val="00C36713"/>
    <w:rsid w:val="00C7003E"/>
    <w:rsid w:val="00C8138E"/>
    <w:rsid w:val="00CE344E"/>
    <w:rsid w:val="00E30603"/>
    <w:rsid w:val="00E410B0"/>
    <w:rsid w:val="00E410D6"/>
    <w:rsid w:val="00E67F23"/>
    <w:rsid w:val="00EE1585"/>
    <w:rsid w:val="00F26683"/>
    <w:rsid w:val="00F569B8"/>
    <w:rsid w:val="00F9027D"/>
    <w:rsid w:val="00FB5E8E"/>
    <w:rsid w:val="00FF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78434"/>
  <w15:docId w15:val="{403400D5-97CB-407C-865E-7437A4F1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674F7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6E1848"/>
    <w:pPr>
      <w:keepNext/>
      <w:keepLines/>
      <w:pageBreakBefore/>
      <w:numPr>
        <w:numId w:val="1"/>
      </w:numPr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756565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756565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  <w:sz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E184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E184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E184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E184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E184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E184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Titulok-kola">
    <w:name w:val="Titulok - škola"/>
    <w:aliases w:val="meno"/>
    <w:basedOn w:val="Normlny"/>
    <w:qFormat/>
    <w:rsid w:val="00756565"/>
    <w:pPr>
      <w:jc w:val="center"/>
    </w:pPr>
    <w:rPr>
      <w:rFonts w:ascii="Trebuchet MS" w:hAnsi="Trebuchet MS" w:cs="Arial"/>
      <w:caps/>
      <w:spacing w:val="20"/>
      <w:sz w:val="28"/>
    </w:rPr>
  </w:style>
  <w:style w:type="paragraph" w:customStyle="1" w:styleId="Titulok-nzovprce">
    <w:name w:val="Titulok - názov práce"/>
    <w:basedOn w:val="Normlny"/>
    <w:next w:val="Normlny"/>
    <w:qFormat/>
    <w:rsid w:val="00756565"/>
    <w:pPr>
      <w:jc w:val="center"/>
    </w:pPr>
    <w:rPr>
      <w:rFonts w:ascii="Trebuchet MS" w:hAnsi="Trebuchet MS" w:cs="Arial"/>
      <w:b/>
      <w:caps/>
      <w:sz w:val="36"/>
      <w:szCs w:val="36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F26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F26683"/>
    <w:rPr>
      <w:rFonts w:ascii="Tahoma" w:hAnsi="Tahoma" w:cs="Tahoma"/>
      <w:sz w:val="16"/>
      <w:szCs w:val="16"/>
    </w:rPr>
  </w:style>
  <w:style w:type="paragraph" w:customStyle="1" w:styleId="Titulok-rokvytvorenia">
    <w:name w:val="Titulok - rok vytvorenia"/>
    <w:basedOn w:val="Titulok-kola"/>
    <w:qFormat/>
    <w:rsid w:val="002C0BE0"/>
    <w:rPr>
      <w:b/>
    </w:rPr>
  </w:style>
  <w:style w:type="paragraph" w:customStyle="1" w:styleId="Titulok-popisprce">
    <w:name w:val="Titulok - popis práce"/>
    <w:basedOn w:val="Titulok-kola"/>
    <w:qFormat/>
    <w:rsid w:val="002C0BE0"/>
    <w:rPr>
      <w:caps w:val="0"/>
      <w:spacing w:val="0"/>
    </w:rPr>
  </w:style>
  <w:style w:type="character" w:styleId="Zstupntext">
    <w:name w:val="Placeholder Text"/>
    <w:basedOn w:val="Predvolenpsmoodseku"/>
    <w:uiPriority w:val="99"/>
    <w:semiHidden/>
    <w:rsid w:val="002C0BE0"/>
    <w:rPr>
      <w:color w:val="808080"/>
    </w:rPr>
  </w:style>
  <w:style w:type="character" w:styleId="Odkaznakomentr">
    <w:name w:val="annotation reference"/>
    <w:basedOn w:val="Predvolenpsmoodseku"/>
    <w:uiPriority w:val="99"/>
    <w:semiHidden/>
    <w:unhideWhenUsed/>
    <w:rsid w:val="002C0BE0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2C0BE0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2C0BE0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2C0BE0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2C0BE0"/>
    <w:rPr>
      <w:b/>
      <w:bCs/>
      <w:sz w:val="20"/>
      <w:szCs w:val="20"/>
    </w:rPr>
  </w:style>
  <w:style w:type="table" w:styleId="Mriekatabuky">
    <w:name w:val="Table Grid"/>
    <w:basedOn w:val="Normlnatabuka"/>
    <w:uiPriority w:val="59"/>
    <w:rsid w:val="00605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1Char">
    <w:name w:val="Nadpis 1 Char"/>
    <w:basedOn w:val="Predvolenpsmoodseku"/>
    <w:link w:val="Nadpis1"/>
    <w:uiPriority w:val="9"/>
    <w:rsid w:val="006E1848"/>
    <w:rPr>
      <w:rFonts w:ascii="Arial" w:eastAsiaTheme="majorEastAsia" w:hAnsi="Arial" w:cstheme="majorBidi"/>
      <w:b/>
      <w:bCs/>
      <w:sz w:val="36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756565"/>
    <w:rPr>
      <w:rFonts w:ascii="Arial" w:eastAsiaTheme="majorEastAsia" w:hAnsi="Arial" w:cstheme="majorBidi"/>
      <w:b/>
      <w:bCs/>
      <w:sz w:val="32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756565"/>
    <w:rPr>
      <w:rFonts w:ascii="Arial" w:eastAsiaTheme="majorEastAsia" w:hAnsi="Arial" w:cstheme="majorBidi"/>
      <w:b/>
      <w:bCs/>
      <w:sz w:val="28"/>
    </w:rPr>
  </w:style>
  <w:style w:type="paragraph" w:customStyle="1" w:styleId="Nadpisbezslovania">
    <w:name w:val="Nadpis bez číslovania"/>
    <w:basedOn w:val="Nadpis1"/>
    <w:next w:val="Normlny"/>
    <w:qFormat/>
    <w:rsid w:val="006E1848"/>
    <w:pPr>
      <w:numPr>
        <w:numId w:val="0"/>
      </w:numPr>
      <w:jc w:val="left"/>
    </w:pPr>
  </w:style>
  <w:style w:type="character" w:customStyle="1" w:styleId="Nadpis4Char">
    <w:name w:val="Nadpis 4 Char"/>
    <w:basedOn w:val="Predvolenpsmoodseku"/>
    <w:link w:val="Nadpis4"/>
    <w:uiPriority w:val="9"/>
    <w:semiHidden/>
    <w:rsid w:val="006E18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E18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E18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E18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E18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E18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dsekzoznamu">
    <w:name w:val="List Paragraph"/>
    <w:basedOn w:val="Normlny"/>
    <w:uiPriority w:val="34"/>
    <w:qFormat/>
    <w:rsid w:val="00C7003E"/>
    <w:pPr>
      <w:ind w:left="720"/>
      <w:contextualSpacing/>
    </w:pPr>
  </w:style>
  <w:style w:type="paragraph" w:styleId="Obsah2">
    <w:name w:val="toc 2"/>
    <w:basedOn w:val="Normlny"/>
    <w:next w:val="Normlny"/>
    <w:autoRedefine/>
    <w:uiPriority w:val="39"/>
    <w:unhideWhenUsed/>
    <w:rsid w:val="00E30603"/>
    <w:pPr>
      <w:spacing w:after="100"/>
      <w:ind w:left="240"/>
    </w:pPr>
  </w:style>
  <w:style w:type="paragraph" w:styleId="Obsah1">
    <w:name w:val="toc 1"/>
    <w:basedOn w:val="Normlny"/>
    <w:next w:val="Normlny"/>
    <w:autoRedefine/>
    <w:uiPriority w:val="39"/>
    <w:unhideWhenUsed/>
    <w:rsid w:val="00E30603"/>
    <w:pPr>
      <w:spacing w:after="100"/>
    </w:pPr>
  </w:style>
  <w:style w:type="paragraph" w:styleId="Obsah3">
    <w:name w:val="toc 3"/>
    <w:basedOn w:val="Normlny"/>
    <w:next w:val="Normlny"/>
    <w:autoRedefine/>
    <w:uiPriority w:val="39"/>
    <w:unhideWhenUsed/>
    <w:rsid w:val="00E30603"/>
    <w:pPr>
      <w:spacing w:after="100"/>
      <w:ind w:left="480"/>
    </w:pPr>
  </w:style>
  <w:style w:type="character" w:styleId="Hypertextovprepojenie">
    <w:name w:val="Hyperlink"/>
    <w:basedOn w:val="Predvolenpsmoodseku"/>
    <w:uiPriority w:val="99"/>
    <w:unhideWhenUsed/>
    <w:rsid w:val="00E30603"/>
    <w:rPr>
      <w:color w:val="0000FF" w:themeColor="hyperlink"/>
      <w:u w:val="single"/>
    </w:rPr>
  </w:style>
  <w:style w:type="paragraph" w:customStyle="1" w:styleId="Prloha1">
    <w:name w:val="Príloha 1"/>
    <w:basedOn w:val="Nadpis2"/>
    <w:next w:val="Prloha2"/>
    <w:qFormat/>
    <w:rsid w:val="00674F7B"/>
    <w:pPr>
      <w:numPr>
        <w:ilvl w:val="0"/>
        <w:numId w:val="0"/>
      </w:numPr>
    </w:pPr>
    <w:rPr>
      <w:sz w:val="36"/>
    </w:rPr>
  </w:style>
  <w:style w:type="paragraph" w:customStyle="1" w:styleId="Prloha2">
    <w:name w:val="Príloha 2"/>
    <w:basedOn w:val="Nadpis3"/>
    <w:qFormat/>
    <w:rsid w:val="00E30603"/>
    <w:pPr>
      <w:numPr>
        <w:ilvl w:val="0"/>
        <w:numId w:val="0"/>
      </w:numPr>
      <w:jc w:val="left"/>
    </w:pPr>
  </w:style>
  <w:style w:type="paragraph" w:styleId="Hlavika">
    <w:name w:val="header"/>
    <w:basedOn w:val="Normlny"/>
    <w:link w:val="HlavikaChar"/>
    <w:uiPriority w:val="99"/>
    <w:unhideWhenUsed/>
    <w:rsid w:val="00B31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B31A18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B31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B31A18"/>
    <w:rPr>
      <w:rFonts w:ascii="Times New Roman" w:hAnsi="Times New Roman"/>
      <w:sz w:val="24"/>
    </w:rPr>
  </w:style>
  <w:style w:type="paragraph" w:styleId="Register1">
    <w:name w:val="index 1"/>
    <w:basedOn w:val="Normlny"/>
    <w:next w:val="Normlny"/>
    <w:autoRedefine/>
    <w:uiPriority w:val="99"/>
    <w:semiHidden/>
    <w:unhideWhenUsed/>
    <w:rsid w:val="00924FFB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.V_2024_2025_Evka\Absolventsk&#233;%20pr&#225;ce\sablona_absolventskej_prace_spseke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65F470DD7CCC4ED7893DA7982D4A146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FE435A77-436C-48A9-ABF7-A170F0916EBB}"/>
      </w:docPartPr>
      <w:docPartBody>
        <w:p w:rsidR="006E6197" w:rsidRDefault="007A478C">
          <w:pPr>
            <w:pStyle w:val="65F470DD7CCC4ED7893DA7982D4A146C"/>
          </w:pPr>
          <w:r>
            <w:rPr>
              <w:rStyle w:val="Zstupntext"/>
            </w:rPr>
            <w:t>Vyberte typ práce</w:t>
          </w:r>
          <w:r w:rsidRPr="00920ABD">
            <w:rPr>
              <w:rStyle w:val="Zstupntext"/>
            </w:rPr>
            <w:t>.</w:t>
          </w:r>
        </w:p>
      </w:docPartBody>
    </w:docPart>
    <w:docPart>
      <w:docPartPr>
        <w:name w:val="FEB0332F77524BA99F6F531B2ED162EE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080DB51F-54E9-4018-84C6-401757C008EA}"/>
      </w:docPartPr>
      <w:docPartBody>
        <w:p w:rsidR="006E6197" w:rsidRDefault="007A478C">
          <w:pPr>
            <w:pStyle w:val="FEB0332F77524BA99F6F531B2ED162EE"/>
          </w:pPr>
          <w:r w:rsidRPr="00920ABD">
            <w:rPr>
              <w:rStyle w:val="Zstupntext"/>
            </w:rPr>
            <w:t xml:space="preserve">Vyberte </w:t>
          </w:r>
          <w:r>
            <w:rPr>
              <w:rStyle w:val="Zstupntext"/>
            </w:rPr>
            <w:t>ročník</w:t>
          </w:r>
          <w:r w:rsidRPr="00920ABD">
            <w:rPr>
              <w:rStyle w:val="Zstupn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78C"/>
    <w:rsid w:val="001A57E4"/>
    <w:rsid w:val="006E6197"/>
    <w:rsid w:val="007A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Pr>
      <w:color w:val="808080"/>
    </w:rPr>
  </w:style>
  <w:style w:type="paragraph" w:customStyle="1" w:styleId="65F470DD7CCC4ED7893DA7982D4A146C">
    <w:name w:val="65F470DD7CCC4ED7893DA7982D4A146C"/>
  </w:style>
  <w:style w:type="paragraph" w:customStyle="1" w:styleId="FEB0332F77524BA99F6F531B2ED162EE">
    <w:name w:val="FEB0332F77524BA99F6F531B2ED162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C4B2F-8E49-456E-BF80-6AABBD230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sablona_absolventskej_prace_spseke_v2.dotx</Template>
  <TotalTime>9</TotalTime>
  <Pages>17</Pages>
  <Words>2023</Words>
  <Characters>11534</Characters>
  <Application>Microsoft Office Word</Application>
  <DocSecurity>0</DocSecurity>
  <Lines>96</Lines>
  <Paragraphs>27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jaka2020@outlook.sk</dc:creator>
  <cp:lastModifiedBy>pedagog</cp:lastModifiedBy>
  <cp:revision>6</cp:revision>
  <dcterms:created xsi:type="dcterms:W3CDTF">2025-01-21T17:59:00Z</dcterms:created>
  <dcterms:modified xsi:type="dcterms:W3CDTF">2025-11-27T16:08:00Z</dcterms:modified>
</cp:coreProperties>
</file>