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917"/>
      </w:tblGrid>
      <w:tr w:rsidR="008E4FBB" w14:paraId="705C0722" w14:textId="77777777" w:rsidTr="00211B46">
        <w:trPr>
          <w:trHeight w:val="1814"/>
        </w:trPr>
        <w:tc>
          <w:tcPr>
            <w:tcW w:w="3369" w:type="dxa"/>
            <w:vAlign w:val="center"/>
          </w:tcPr>
          <w:p w14:paraId="1E296DB3" w14:textId="77777777" w:rsidR="008E4FBB" w:rsidRDefault="008E4FBB" w:rsidP="00211B46">
            <w:pPr>
              <w:pStyle w:val="Titulok-kola"/>
            </w:pPr>
            <w:r>
              <w:rPr>
                <w:noProof/>
                <w:lang w:eastAsia="sk-SK"/>
              </w:rPr>
              <w:drawing>
                <wp:inline distT="0" distB="0" distL="0" distR="0" wp14:anchorId="4FB20D31" wp14:editId="7CB0E34B">
                  <wp:extent cx="1116000" cy="1116000"/>
                  <wp:effectExtent l="0" t="0" r="8255" b="8255"/>
                  <wp:docPr id="1" name="Obrázo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transparent_pozadi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7" w:type="dxa"/>
            <w:vAlign w:val="center"/>
          </w:tcPr>
          <w:p w14:paraId="3662336F" w14:textId="77777777" w:rsidR="008E4FBB" w:rsidRPr="008E4FBB" w:rsidRDefault="00211B46" w:rsidP="00211B46">
            <w:pPr>
              <w:pStyle w:val="Titulok-kola"/>
            </w:pPr>
            <w:r>
              <w:rPr>
                <w:noProof/>
                <w:lang w:eastAsia="sk-SK"/>
              </w:rPr>
              <w:drawing>
                <wp:inline distT="0" distB="0" distL="0" distR="0" wp14:anchorId="290CB3ED" wp14:editId="675F525A">
                  <wp:extent cx="2266483" cy="1116000"/>
                  <wp:effectExtent l="0" t="0" r="635" b="8255"/>
                  <wp:docPr id="1355556875" name="Obrázo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483" cy="11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FBB" w14:paraId="2CDF960A" w14:textId="77777777" w:rsidTr="0017082A">
        <w:tc>
          <w:tcPr>
            <w:tcW w:w="9286" w:type="dxa"/>
            <w:gridSpan w:val="2"/>
          </w:tcPr>
          <w:p w14:paraId="158A8D14" w14:textId="77777777" w:rsidR="008E4FBB" w:rsidRDefault="008E4FBB" w:rsidP="00211B46">
            <w:pPr>
              <w:pStyle w:val="Titulok-kola"/>
              <w:spacing w:before="240"/>
            </w:pPr>
            <w:r w:rsidRPr="008E4FBB">
              <w:t>S</w:t>
            </w:r>
            <w:r>
              <w:t xml:space="preserve">PŠ ELEKTROTECHNICKÁ, </w:t>
            </w:r>
            <w:r w:rsidRPr="008E4FBB">
              <w:t>KOMENSKÉHO 44, KOŠICE</w:t>
            </w:r>
          </w:p>
          <w:p w14:paraId="7F52F720" w14:textId="77777777" w:rsidR="008E4FBB" w:rsidRDefault="00211B46" w:rsidP="00211B46">
            <w:pPr>
              <w:pStyle w:val="Titulok-kola"/>
              <w:spacing w:before="240"/>
            </w:pPr>
            <w:r w:rsidRPr="00211B46">
              <w:t>Deutsche Telekom IT Solutions Slovakia</w:t>
            </w:r>
            <w:r w:rsidR="008E4FBB">
              <w:t xml:space="preserve"> S.R.O., </w:t>
            </w:r>
            <w:r w:rsidRPr="00211B46">
              <w:t>Moldavská cesta 8A</w:t>
            </w:r>
            <w:r w:rsidR="008E4FBB">
              <w:t>, KOŠICE</w:t>
            </w:r>
          </w:p>
        </w:tc>
      </w:tr>
    </w:tbl>
    <w:p w14:paraId="188BCA96" w14:textId="77777777" w:rsidR="00F26683" w:rsidRDefault="00F26683" w:rsidP="00F26683"/>
    <w:p w14:paraId="45E7A4DF" w14:textId="77777777" w:rsidR="00F26683" w:rsidRDefault="00F26683" w:rsidP="00F26683"/>
    <w:p w14:paraId="62ACEAAF" w14:textId="77777777" w:rsidR="008E4FBB" w:rsidRDefault="008E4FBB" w:rsidP="00F26683"/>
    <w:p w14:paraId="1EB41617" w14:textId="77777777" w:rsidR="00F26683" w:rsidRDefault="00F26683" w:rsidP="00F26683"/>
    <w:p w14:paraId="7DC03403" w14:textId="77777777" w:rsidR="00F26683" w:rsidRPr="00F26683" w:rsidRDefault="00F26683" w:rsidP="00F26683"/>
    <w:p w14:paraId="5198581E" w14:textId="05D22001" w:rsidR="003B00B1" w:rsidRPr="006F13D1" w:rsidRDefault="00824392" w:rsidP="00F26683">
      <w:pPr>
        <w:pStyle w:val="Titulok-nzovprce"/>
        <w:rPr>
          <w:sz w:val="18"/>
          <w:szCs w:val="18"/>
        </w:rPr>
      </w:pPr>
      <w:r>
        <w:t>INStalled software</w:t>
      </w:r>
      <w:r w:rsidR="00F26984">
        <w:t xml:space="preserve"> – GUI EDITION</w:t>
      </w:r>
    </w:p>
    <w:p w14:paraId="5C7948A5" w14:textId="77777777" w:rsidR="00F26683" w:rsidRDefault="00F26683" w:rsidP="00F26683">
      <w:pPr>
        <w:pStyle w:val="Titulok-kola"/>
      </w:pPr>
    </w:p>
    <w:p w14:paraId="33E4C24D" w14:textId="77777777" w:rsidR="00211B46" w:rsidRDefault="00211B46" w:rsidP="00F26683">
      <w:pPr>
        <w:pStyle w:val="Titulok-kola"/>
      </w:pPr>
    </w:p>
    <w:p w14:paraId="69FECE13" w14:textId="77777777" w:rsidR="00F26683" w:rsidRDefault="00F26683" w:rsidP="00F26683">
      <w:pPr>
        <w:pStyle w:val="Titulok-kola"/>
      </w:pPr>
    </w:p>
    <w:p w14:paraId="6F34A164" w14:textId="77777777" w:rsidR="00F26683" w:rsidRDefault="00F26683" w:rsidP="00F26683">
      <w:pPr>
        <w:pStyle w:val="Titulok-kola"/>
      </w:pPr>
    </w:p>
    <w:p w14:paraId="51206825" w14:textId="4B905849" w:rsidR="00F26683" w:rsidRDefault="006F13D1" w:rsidP="00F26683">
      <w:pPr>
        <w:pStyle w:val="Titulok-kola"/>
      </w:pPr>
      <w:r>
        <w:t>Matej papaj</w:t>
      </w:r>
    </w:p>
    <w:p w14:paraId="63484628" w14:textId="10567186" w:rsidR="00F26683" w:rsidRDefault="006F13D1" w:rsidP="006F13D1">
      <w:pPr>
        <w:pStyle w:val="Titulok-kola"/>
      </w:pPr>
      <w:r>
        <w:t>Denis varga</w:t>
      </w:r>
    </w:p>
    <w:p w14:paraId="66B849E4" w14:textId="77777777" w:rsidR="00756565" w:rsidRDefault="00756565" w:rsidP="00F26683">
      <w:pPr>
        <w:pStyle w:val="Titulok-kola"/>
      </w:pPr>
    </w:p>
    <w:p w14:paraId="46F7961B" w14:textId="77777777" w:rsidR="00F26683" w:rsidRDefault="00F26683" w:rsidP="00F26683">
      <w:pPr>
        <w:pStyle w:val="Titulok-kola"/>
      </w:pPr>
    </w:p>
    <w:p w14:paraId="5E108CFC" w14:textId="5DAF9DE3" w:rsidR="00F26683" w:rsidRDefault="00F26683" w:rsidP="7AA92386">
      <w:pPr>
        <w:pStyle w:val="Titulok-rokvytvorenia"/>
        <w:sectPr w:rsidR="00F26683" w:rsidSect="00B31A18">
          <w:footerReference w:type="default" r:id="rId10"/>
          <w:pgSz w:w="11906" w:h="16838"/>
          <w:pgMar w:top="1418" w:right="1418" w:bottom="851" w:left="1418" w:header="709" w:footer="709" w:gutter="0"/>
          <w:pgNumType w:start="0"/>
          <w:cols w:space="708"/>
          <w:docGrid w:linePitch="360"/>
        </w:sectPr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647A77">
        <w:rPr>
          <w:noProof/>
        </w:rPr>
        <w:t>2026</w:t>
      </w:r>
      <w:r>
        <w:fldChar w:fldCharType="end"/>
      </w:r>
    </w:p>
    <w:p w14:paraId="3BFD859A" w14:textId="77777777" w:rsidR="008E4FBB" w:rsidRDefault="008E4FBB" w:rsidP="00211B46">
      <w:pPr>
        <w:pStyle w:val="Titulok-kola"/>
        <w:spacing w:after="240"/>
      </w:pPr>
      <w:r w:rsidRPr="008E4FBB">
        <w:lastRenderedPageBreak/>
        <w:t>S</w:t>
      </w:r>
      <w:r>
        <w:t xml:space="preserve">PŠ ELEKTROTECHNICKÁ, </w:t>
      </w:r>
      <w:r w:rsidRPr="008E4FBB">
        <w:t>KOMENSKÉHO 44, KOŠICE</w:t>
      </w:r>
    </w:p>
    <w:p w14:paraId="07FB278F" w14:textId="77777777" w:rsidR="002C0BE0" w:rsidRDefault="00211B46" w:rsidP="008E4FBB">
      <w:pPr>
        <w:pStyle w:val="Titulok-kola"/>
      </w:pPr>
      <w:r w:rsidRPr="00211B46">
        <w:t>Deutsche Telekom IT Solutions</w:t>
      </w:r>
      <w:r w:rsidR="008E4FBB">
        <w:t xml:space="preserve"> SLOVAKIA S.R.O., </w:t>
      </w:r>
      <w:r w:rsidRPr="00211B46">
        <w:t>Moldavská cesta 8A</w:t>
      </w:r>
      <w:r w:rsidR="008E4FBB">
        <w:t>, KOŠICE</w:t>
      </w:r>
    </w:p>
    <w:p w14:paraId="49295EC8" w14:textId="77777777" w:rsidR="002C0BE0" w:rsidRDefault="002C0BE0" w:rsidP="002C0BE0"/>
    <w:p w14:paraId="53260395" w14:textId="77777777" w:rsidR="002C0BE0" w:rsidRDefault="002C0BE0" w:rsidP="002C0BE0"/>
    <w:p w14:paraId="74645EAA" w14:textId="77777777" w:rsidR="002C0BE0" w:rsidRDefault="002C0BE0" w:rsidP="002C0BE0"/>
    <w:p w14:paraId="4990A368" w14:textId="77777777" w:rsidR="002C0BE0" w:rsidRDefault="002C0BE0" w:rsidP="002C0BE0"/>
    <w:p w14:paraId="4CD9AC2A" w14:textId="77777777" w:rsidR="002C0BE0" w:rsidRPr="00F26683" w:rsidRDefault="002C0BE0" w:rsidP="002C0BE0"/>
    <w:p w14:paraId="55AEA9DD" w14:textId="096BDF11" w:rsidR="002C0BE0" w:rsidRPr="006F13D1" w:rsidRDefault="006F13D1" w:rsidP="002C0BE0">
      <w:pPr>
        <w:pStyle w:val="Titulok-nzovprce"/>
      </w:pPr>
      <w:r>
        <w:t xml:space="preserve">Zadanie v PS číslo </w:t>
      </w:r>
      <w:r w:rsidR="007E5B5D">
        <w:t>5</w:t>
      </w:r>
      <w:r>
        <w:t xml:space="preserve">: </w:t>
      </w:r>
      <w:r w:rsidR="007E5B5D">
        <w:t>installed software</w:t>
      </w:r>
      <w:r w:rsidR="00F26984">
        <w:t xml:space="preserve"> implemen</w:t>
      </w:r>
      <w:r w:rsidR="00BD5F2A">
        <w:t>ted GRAFICAL USER INTERFACE</w:t>
      </w:r>
    </w:p>
    <w:p w14:paraId="28B75EA0" w14:textId="77777777" w:rsidR="002C0BE0" w:rsidRDefault="002C0BE0" w:rsidP="00756565">
      <w:pPr>
        <w:pStyle w:val="Titulok-popisprce"/>
      </w:pPr>
    </w:p>
    <w:p w14:paraId="1DB5E3B6" w14:textId="77777777" w:rsidR="002C0BE0" w:rsidRDefault="00000000" w:rsidP="002C0BE0">
      <w:pPr>
        <w:pStyle w:val="Titulok-popisprce"/>
      </w:pPr>
      <w:sdt>
        <w:sdtPr>
          <w:alias w:val="Typ práce"/>
          <w:tag w:val="Typ práce"/>
          <w:id w:val="1789383743"/>
          <w:lock w:val="sdtLocked"/>
          <w:placeholder>
            <w:docPart w:val="65F470DD7CCC4ED7893DA7982D4A146C"/>
          </w:placeholder>
          <w:comboBox>
            <w:listItem w:displayText="Záverečná práca" w:value="Záverečná práca"/>
            <w:listItem w:displayText="Absolventská práca" w:value="Absolventská práca"/>
          </w:comboBox>
        </w:sdtPr>
        <w:sdtContent>
          <w:r w:rsidR="000841C7">
            <w:t>Priebežná práca</w:t>
          </w:r>
        </w:sdtContent>
      </w:sdt>
      <w:r w:rsidR="002117E9">
        <w:br/>
      </w:r>
    </w:p>
    <w:p w14:paraId="65ED90CF" w14:textId="77777777" w:rsidR="002C0BE0" w:rsidRDefault="002C0BE0" w:rsidP="002C0BE0">
      <w:pPr>
        <w:pStyle w:val="Titulok-kola"/>
        <w:rPr>
          <w:b/>
        </w:rPr>
      </w:pPr>
    </w:p>
    <w:p w14:paraId="65D95147" w14:textId="77777777" w:rsidR="00E67F23" w:rsidRDefault="00E67F23" w:rsidP="002C0BE0">
      <w:pPr>
        <w:pStyle w:val="Titulok-kola"/>
        <w:rPr>
          <w:b/>
        </w:rPr>
      </w:pPr>
    </w:p>
    <w:p w14:paraId="5D100934" w14:textId="77777777" w:rsidR="006055D1" w:rsidRDefault="006055D1" w:rsidP="006055D1">
      <w:pPr>
        <w:pStyle w:val="Titulok-popisprce"/>
      </w:pPr>
    </w:p>
    <w:p w14:paraId="4B3DE5C2" w14:textId="77777777" w:rsidR="006055D1" w:rsidRDefault="006055D1" w:rsidP="006055D1">
      <w:pPr>
        <w:pStyle w:val="Titulok-popisprce"/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6062"/>
        <w:gridCol w:w="3147"/>
      </w:tblGrid>
      <w:tr w:rsidR="006055D1" w14:paraId="676641D2" w14:textId="77777777" w:rsidTr="006F13D1">
        <w:trPr>
          <w:trHeight w:val="1345"/>
        </w:trPr>
        <w:tc>
          <w:tcPr>
            <w:tcW w:w="6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A42376" w14:textId="2EBED78E" w:rsidR="006055D1" w:rsidRPr="006055D1" w:rsidRDefault="007615C2" w:rsidP="00756565">
            <w:pPr>
              <w:pStyle w:val="Titulok-rokvytvorenia"/>
              <w:spacing w:line="276" w:lineRule="auto"/>
              <w:jc w:val="left"/>
              <w:rPr>
                <w:b w:val="0"/>
              </w:rPr>
            </w:pPr>
            <w:r w:rsidRPr="006055D1">
              <w:rPr>
                <w:b w:val="0"/>
              </w:rPr>
              <w:fldChar w:fldCharType="begin"/>
            </w:r>
            <w:r w:rsidR="006055D1" w:rsidRPr="006055D1">
              <w:rPr>
                <w:b w:val="0"/>
              </w:rPr>
              <w:instrText xml:space="preserve"> DATE  \@ "yyyy"  \* MERGEFORMAT </w:instrText>
            </w:r>
            <w:r w:rsidRPr="006055D1">
              <w:rPr>
                <w:b w:val="0"/>
              </w:rPr>
              <w:fldChar w:fldCharType="separate"/>
            </w:r>
            <w:r w:rsidR="00647A77">
              <w:rPr>
                <w:b w:val="0"/>
                <w:noProof/>
              </w:rPr>
              <w:t>2026</w:t>
            </w:r>
            <w:r w:rsidRPr="006055D1">
              <w:rPr>
                <w:b w:val="0"/>
              </w:rPr>
              <w:fldChar w:fldCharType="end"/>
            </w:r>
          </w:p>
          <w:p w14:paraId="53F1337E" w14:textId="77777777" w:rsidR="006055D1" w:rsidRDefault="006055D1" w:rsidP="00756565">
            <w:pPr>
              <w:pStyle w:val="Titulok-popisprce"/>
              <w:spacing w:line="276" w:lineRule="auto"/>
              <w:jc w:val="left"/>
            </w:pPr>
            <w:r>
              <w:t>Košice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514981" w14:textId="77777777" w:rsidR="006055D1" w:rsidRDefault="00E67F23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Riešiteľ</w:t>
            </w:r>
            <w:r w:rsidR="006055D1">
              <w:rPr>
                <w:sz w:val="24"/>
              </w:rPr>
              <w:t>:</w:t>
            </w:r>
          </w:p>
          <w:p w14:paraId="347DC6CF" w14:textId="77725565" w:rsidR="006055D1" w:rsidRDefault="006F13D1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Matej Papaj</w:t>
            </w:r>
          </w:p>
          <w:p w14:paraId="3C6F6BBB" w14:textId="27F40045" w:rsidR="006F13D1" w:rsidRDefault="006F13D1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Denis Varga</w:t>
            </w:r>
          </w:p>
          <w:p w14:paraId="5840D115" w14:textId="77777777" w:rsidR="006055D1" w:rsidRDefault="006055D1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</w:p>
          <w:p w14:paraId="49A20352" w14:textId="77777777" w:rsidR="001D2E42" w:rsidRPr="006055D1" w:rsidRDefault="006055D1" w:rsidP="000841C7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Ročník štúdia: </w:t>
            </w:r>
            <w:sdt>
              <w:sdtPr>
                <w:rPr>
                  <w:sz w:val="24"/>
                </w:rPr>
                <w:alias w:val="Ročník štúdia"/>
                <w:tag w:val="Ročník štúdia"/>
                <w:id w:val="-1022860303"/>
                <w:placeholder>
                  <w:docPart w:val="FEB0332F77524BA99F6F531B2ED162EE"/>
                </w:placeholder>
                <w:comboBox>
                  <w:listItem w:displayText="tretí" w:value="tretí"/>
                  <w:listItem w:displayText="štvrtý" w:value="štvrtý"/>
                </w:comboBox>
              </w:sdtPr>
              <w:sdtContent>
                <w:r w:rsidR="00833C30">
                  <w:rPr>
                    <w:sz w:val="24"/>
                  </w:rPr>
                  <w:t>druhý</w:t>
                </w:r>
              </w:sdtContent>
            </w:sdt>
          </w:p>
        </w:tc>
      </w:tr>
    </w:tbl>
    <w:p w14:paraId="3DDEA0CC" w14:textId="77777777" w:rsidR="006055D1" w:rsidRDefault="006055D1" w:rsidP="00413705">
      <w:pPr>
        <w:pStyle w:val="Titulok-popisprce"/>
        <w:jc w:val="both"/>
        <w:sectPr w:rsidR="006055D1" w:rsidSect="00F26683">
          <w:headerReference w:type="default" r:id="rId11"/>
          <w:footerReference w:type="default" r:id="rId12"/>
          <w:pgSz w:w="11906" w:h="16838"/>
          <w:pgMar w:top="1418" w:right="1418" w:bottom="851" w:left="1418" w:header="709" w:footer="709" w:gutter="0"/>
          <w:cols w:space="708"/>
          <w:docGrid w:linePitch="360"/>
        </w:sectPr>
      </w:pPr>
    </w:p>
    <w:bookmarkStart w:id="0" w:name="_Toc219965822" w:displacedByCustomXml="next"/>
    <w:sdt>
      <w:sdtPr>
        <w:rPr>
          <w:rFonts w:eastAsiaTheme="minorHAnsi" w:cstheme="minorBidi"/>
          <w:b w:val="0"/>
          <w:bCs w:val="0"/>
          <w:sz w:val="24"/>
          <w:szCs w:val="22"/>
        </w:rPr>
        <w:id w:val="563935387"/>
        <w:docPartObj>
          <w:docPartGallery w:val="Table of Contents"/>
          <w:docPartUnique/>
        </w:docPartObj>
      </w:sdtPr>
      <w:sdtContent>
        <w:p w14:paraId="3F97DC52" w14:textId="42822A8A" w:rsidR="00413705" w:rsidRDefault="00413705" w:rsidP="005B24D0">
          <w:pPr>
            <w:pStyle w:val="Nadpisbezslovania"/>
          </w:pPr>
          <w:proofErr w:type="spellStart"/>
          <w:r>
            <w:t>Contents</w:t>
          </w:r>
          <w:bookmarkEnd w:id="0"/>
          <w:proofErr w:type="spellEnd"/>
        </w:p>
        <w:p w14:paraId="774C8CD7" w14:textId="64D7ECE6" w:rsidR="00F340D8" w:rsidRDefault="00413705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9965822" w:history="1">
            <w:r w:rsidR="00F340D8" w:rsidRPr="000E1EE9">
              <w:rPr>
                <w:rStyle w:val="Hyperlink"/>
                <w:noProof/>
              </w:rPr>
              <w:t>Contents</w:t>
            </w:r>
            <w:r w:rsidR="00F340D8">
              <w:rPr>
                <w:noProof/>
                <w:webHidden/>
              </w:rPr>
              <w:tab/>
            </w:r>
            <w:r w:rsidR="00F340D8">
              <w:rPr>
                <w:noProof/>
                <w:webHidden/>
              </w:rPr>
              <w:fldChar w:fldCharType="begin"/>
            </w:r>
            <w:r w:rsidR="00F340D8">
              <w:rPr>
                <w:noProof/>
                <w:webHidden/>
              </w:rPr>
              <w:instrText xml:space="preserve"> PAGEREF _Toc219965822 \h </w:instrText>
            </w:r>
            <w:r w:rsidR="00F340D8">
              <w:rPr>
                <w:noProof/>
                <w:webHidden/>
              </w:rPr>
            </w:r>
            <w:r w:rsidR="00F340D8">
              <w:rPr>
                <w:noProof/>
                <w:webHidden/>
              </w:rPr>
              <w:fldChar w:fldCharType="separate"/>
            </w:r>
            <w:r w:rsidR="00F340D8">
              <w:rPr>
                <w:noProof/>
                <w:webHidden/>
              </w:rPr>
              <w:t>2</w:t>
            </w:r>
            <w:r w:rsidR="00F340D8">
              <w:rPr>
                <w:noProof/>
                <w:webHidden/>
              </w:rPr>
              <w:fldChar w:fldCharType="end"/>
            </w:r>
          </w:hyperlink>
        </w:p>
        <w:p w14:paraId="4EC3F8A9" w14:textId="2591E90D" w:rsidR="00F340D8" w:rsidRDefault="00F340D8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23" w:history="1">
            <w:r w:rsidRPr="000E1EE9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73C3E" w14:textId="08972C30" w:rsidR="00F340D8" w:rsidRDefault="00F340D8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24" w:history="1">
            <w:r w:rsidRPr="000E1EE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Zadanie úlohy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EFFD" w14:textId="148C4BD0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25" w:history="1">
            <w:r w:rsidRPr="000E1EE9">
              <w:rPr>
                <w:rStyle w:val="Hyperlink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  <w:lang w:val="en-US"/>
              </w:rPr>
              <w:t>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9921B" w14:textId="292E99B1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26" w:history="1">
            <w:r w:rsidRPr="000E1EE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  <w:lang w:val="en-US"/>
              </w:rPr>
              <w:t>V</w:t>
            </w:r>
            <w:r w:rsidRPr="000E1EE9">
              <w:rPr>
                <w:rStyle w:val="Hyperlink"/>
                <w:noProof/>
              </w:rPr>
              <w:t>ýstup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6DD70" w14:textId="2472AE03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27" w:history="1">
            <w:r w:rsidRPr="000E1EE9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  <w:lang w:val="en-US"/>
              </w:rPr>
              <w:t>Vali</w:t>
            </w:r>
            <w:r w:rsidRPr="000E1EE9">
              <w:rPr>
                <w:rStyle w:val="Hyperlink"/>
                <w:noProof/>
              </w:rPr>
              <w:t>dácia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A0467" w14:textId="4CDFCD7E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28" w:history="1">
            <w:r w:rsidRPr="000E1EE9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Comment based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7C0C7" w14:textId="696F50B7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29" w:history="1">
            <w:r w:rsidRPr="000E1EE9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Implementácia grafického rozhrania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B7891" w14:textId="0A80EA1B" w:rsidR="00F340D8" w:rsidRDefault="00F340D8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30" w:history="1">
            <w:r w:rsidRPr="000E1EE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Popis Programu - Get-ISWInfo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D508F" w14:textId="3B8606CD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31" w:history="1">
            <w:r w:rsidRPr="000E1EE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Kľúčové vlastnosti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8376B" w14:textId="600D9BAF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32" w:history="1">
            <w:r w:rsidRPr="000E1EE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Použitie v praktickom scenári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E9ED" w14:textId="197BBF12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33" w:history="1">
            <w:r w:rsidRPr="000E1EE9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Grafická nadstavba – WPF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F72C" w14:textId="3BB636BD" w:rsidR="00F340D8" w:rsidRDefault="00F340D8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34" w:history="1">
            <w:r w:rsidRPr="000E1EE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3729" w14:textId="6D128EE9" w:rsidR="00F340D8" w:rsidRDefault="00F340D8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35" w:history="1">
            <w:r w:rsidRPr="000E1EE9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ComputerName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1A7A" w14:textId="3624D0E2" w:rsidR="00F340D8" w:rsidRDefault="00F340D8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36" w:history="1">
            <w:r w:rsidRPr="000E1EE9">
              <w:rPr>
                <w:rStyle w:val="Hyperlink"/>
                <w:noProof/>
              </w:rPr>
              <w:t>4.1.2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OutFile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49A75" w14:textId="2D747053" w:rsidR="00F340D8" w:rsidRDefault="00F340D8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37" w:history="1">
            <w:r w:rsidRPr="000E1EE9">
              <w:rPr>
                <w:rStyle w:val="Hyperlink"/>
                <w:noProof/>
              </w:rPr>
              <w:t>4.1.3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62FB4" w14:textId="7E31316C" w:rsidR="00F340D8" w:rsidRDefault="00F340D8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38" w:history="1">
            <w:r w:rsidRPr="000E1EE9">
              <w:rPr>
                <w:rStyle w:val="Hyperlink"/>
                <w:noProof/>
              </w:rPr>
              <w:t>4.1.4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Common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0E4E1" w14:textId="33C04A65" w:rsidR="00F340D8" w:rsidRDefault="00F340D8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39" w:history="1">
            <w:r w:rsidRPr="000E1EE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Vstupy a výstupy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9796F" w14:textId="1AB7087E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40" w:history="1">
            <w:r w:rsidRPr="000E1EE9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vstupy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46E2B" w14:textId="2B6A255F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41" w:history="1">
            <w:r w:rsidRPr="000E1EE9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Výstupy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32F1A" w14:textId="26CAA52C" w:rsidR="00F340D8" w:rsidRDefault="00F340D8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42" w:history="1">
            <w:r w:rsidRPr="000E1EE9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Príklady použitia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2DD39" w14:textId="0EC341B2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43" w:history="1">
            <w:r w:rsidRPr="000E1EE9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Príklad 1 – Softvér na lokálnom počítači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DB950" w14:textId="4B2E6DEA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44" w:history="1">
            <w:r w:rsidRPr="000E1EE9">
              <w:rPr>
                <w:rStyle w:val="Hyperlink"/>
                <w:noProof/>
                <w:lang w:val="en-US"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  <w:lang w:val="en-US"/>
              </w:rPr>
              <w:t>Príklad 2 – Viacero počítačov s exportom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AF13B" w14:textId="1956D400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45" w:history="1">
            <w:r w:rsidRPr="000E1EE9">
              <w:rPr>
                <w:rStyle w:val="Hyperlink"/>
                <w:noProof/>
                <w:lang w:val="en-US"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  <w:lang w:val="en-US"/>
              </w:rPr>
              <w:t>Príklad 3 – Otvorenie HTML nápovedy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51CA0" w14:textId="770CC049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46" w:history="1">
            <w:r w:rsidRPr="000E1EE9">
              <w:rPr>
                <w:rStyle w:val="Hyperlink"/>
                <w:noProof/>
                <w:lang w:val="en-US"/>
              </w:rPr>
              <w:t>6.4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  <w:lang w:val="en-US"/>
              </w:rPr>
              <w:t xml:space="preserve">Príklad 4 – </w:t>
            </w:r>
            <w:r w:rsidRPr="000E1EE9">
              <w:rPr>
                <w:rStyle w:val="Hyperlink"/>
                <w:noProof/>
              </w:rPr>
              <w:t xml:space="preserve">softvér </w:t>
            </w:r>
            <w:r w:rsidRPr="000E1EE9">
              <w:rPr>
                <w:rStyle w:val="Hyperlink"/>
                <w:noProof/>
                <w:lang w:val="en-US"/>
              </w:rPr>
              <w:t>iba od Microsoftu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82F2C" w14:textId="01456CF6" w:rsidR="00F340D8" w:rsidRDefault="00F340D8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47" w:history="1">
            <w:r w:rsidRPr="000E1EE9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Grafické používateľské rozhranie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66700" w14:textId="6377B2BE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48" w:history="1">
            <w:r w:rsidRPr="000E1EE9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Prehľad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A57CC" w14:textId="65FDA81D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49" w:history="1">
            <w:r w:rsidRPr="000E1EE9">
              <w:rPr>
                <w:rStyle w:val="Hyperlink"/>
                <w:noProof/>
                <w:lang w:val="en-US"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  <w:lang w:val="en-US"/>
              </w:rPr>
              <w:t>Vstupné prvky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6FD0E" w14:textId="766B2D3A" w:rsidR="00F340D8" w:rsidRDefault="00F340D8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50" w:history="1">
            <w:r w:rsidRPr="000E1EE9">
              <w:rPr>
                <w:rStyle w:val="Hyperlink"/>
                <w:noProof/>
                <w:lang w:val="en-US"/>
              </w:rPr>
              <w:t>7.2.1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  <w:lang w:val="en-US"/>
              </w:rPr>
              <w:t>Target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6FB05" w14:textId="69742D5D" w:rsidR="00F340D8" w:rsidRDefault="00F340D8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51" w:history="1">
            <w:r w:rsidRPr="000E1EE9">
              <w:rPr>
                <w:rStyle w:val="Hyperlink"/>
                <w:noProof/>
              </w:rPr>
              <w:t>7.2.2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CF3F" w14:textId="0530407C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52" w:history="1">
            <w:r w:rsidRPr="000E1EE9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Ovládacie prvky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39B53" w14:textId="60162AE3" w:rsidR="00F340D8" w:rsidRDefault="00F340D8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53" w:history="1">
            <w:r w:rsidRPr="000E1EE9">
              <w:rPr>
                <w:rStyle w:val="Hyperlink"/>
                <w:noProof/>
              </w:rPr>
              <w:t>7.3.1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INIT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A874F" w14:textId="08E5150F" w:rsidR="00F340D8" w:rsidRDefault="00F340D8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54" w:history="1">
            <w:r w:rsidRPr="000E1EE9">
              <w:rPr>
                <w:rStyle w:val="Hyperlink"/>
                <w:noProof/>
              </w:rPr>
              <w:t>7.3.2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EXPORT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B877" w14:textId="7B7E7698" w:rsidR="00F340D8" w:rsidRDefault="00F340D8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55" w:history="1">
            <w:r w:rsidRPr="000E1EE9">
              <w:rPr>
                <w:rStyle w:val="Hyperlink"/>
                <w:noProof/>
              </w:rPr>
              <w:t>7.3.3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2941C" w14:textId="35AFBB79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56" w:history="1">
            <w:r w:rsidRPr="000E1EE9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Výstupná časť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B8B5" w14:textId="641DAAB0" w:rsidR="00F340D8" w:rsidRDefault="00F340D8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57" w:history="1">
            <w:r w:rsidRPr="000E1EE9">
              <w:rPr>
                <w:rStyle w:val="Hyperlink"/>
                <w:noProof/>
              </w:rPr>
              <w:t>7.4.1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Tabs: Results /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2DCFB" w14:textId="13C35A42" w:rsidR="00F340D8" w:rsidRDefault="00F340D8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58" w:history="1">
            <w:r w:rsidRPr="000E1EE9">
              <w:rPr>
                <w:rStyle w:val="Hyperlink"/>
                <w:noProof/>
              </w:rPr>
              <w:t>7.4.2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Tabuľka výsledkov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4723C" w14:textId="77D72F88" w:rsidR="00F340D8" w:rsidRDefault="00F340D8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59" w:history="1">
            <w:r w:rsidRPr="000E1EE9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HTML Help systém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F3498" w14:textId="36E0DF13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60" w:history="1">
            <w:r w:rsidRPr="000E1EE9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Účel HTML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1B263" w14:textId="2DFC3F64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61" w:history="1">
            <w:r w:rsidRPr="000E1EE9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Štruktúra HTML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573E2" w14:textId="780D242D" w:rsidR="00F340D8" w:rsidRDefault="00F340D8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62" w:history="1">
            <w:r w:rsidRPr="000E1EE9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Dodatočné informácie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B5881" w14:textId="0BE7CD25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63" w:history="1">
            <w:r w:rsidRPr="000E1EE9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Predpoklady a požiadavky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1791" w14:textId="455D67C9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64" w:history="1">
            <w:r w:rsidRPr="000E1EE9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Kódovanie a znaky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7F331" w14:textId="57769999" w:rsidR="00F340D8" w:rsidRDefault="00F340D8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65" w:history="1">
            <w:r w:rsidRPr="000E1EE9">
              <w:rPr>
                <w:rStyle w:val="Hyperlink"/>
                <w:noProof/>
              </w:rPr>
              <w:t>9.3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Architektúra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9464B" w14:textId="68C611B1" w:rsidR="00F340D8" w:rsidRDefault="00F340D8">
          <w:pPr>
            <w:pStyle w:val="TOC1"/>
            <w:tabs>
              <w:tab w:val="left" w:pos="72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66" w:history="1">
            <w:r w:rsidRPr="000E1EE9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Referencie a ďalšie 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A5429" w14:textId="4911A421" w:rsidR="00F340D8" w:rsidRDefault="00F340D8">
          <w:pPr>
            <w:pStyle w:val="TOC1"/>
            <w:tabs>
              <w:tab w:val="left" w:pos="72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9965867" w:history="1">
            <w:r w:rsidRPr="000E1EE9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0E1EE9">
              <w:rPr>
                <w:rStyle w:val="Hyperlink"/>
                <w:noProof/>
              </w:rPr>
              <w:t>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_Toc219965867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2754E" w14:textId="5C9B631D" w:rsidR="00413705" w:rsidRPr="00413705" w:rsidRDefault="00413705" w:rsidP="7AA92386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  <w:kern w:val="2"/>
              <w:lang w:val="en-US"/>
            </w:rPr>
          </w:pPr>
          <w:r>
            <w:fldChar w:fldCharType="end"/>
          </w:r>
        </w:p>
      </w:sdtContent>
    </w:sdt>
    <w:p w14:paraId="3FEBF9D3" w14:textId="575066BC" w:rsidR="00413705" w:rsidRDefault="00413705"/>
    <w:p w14:paraId="1E4A2BFF" w14:textId="10FEBA77" w:rsidR="00413705" w:rsidRDefault="00413705" w:rsidP="00756565">
      <w:pPr>
        <w:sectPr w:rsidR="00413705" w:rsidSect="00F26683">
          <w:headerReference w:type="default" r:id="rId13"/>
          <w:footerReference w:type="default" r:id="rId14"/>
          <w:pgSz w:w="11906" w:h="16838"/>
          <w:pgMar w:top="1418" w:right="1418" w:bottom="851" w:left="1418" w:header="709" w:footer="709" w:gutter="0"/>
          <w:cols w:space="708"/>
          <w:docGrid w:linePitch="360"/>
        </w:sectPr>
      </w:pPr>
    </w:p>
    <w:p w14:paraId="17348277" w14:textId="4EEBA88F" w:rsidR="04801963" w:rsidRDefault="04801963" w:rsidP="7AA92386">
      <w:pPr>
        <w:pStyle w:val="Heading1"/>
      </w:pPr>
      <w:bookmarkStart w:id="1" w:name="_Toc219965823"/>
      <w:r>
        <w:lastRenderedPageBreak/>
        <w:t>Úvod</w:t>
      </w:r>
      <w:bookmarkEnd w:id="1"/>
    </w:p>
    <w:p w14:paraId="4DD4EC6B" w14:textId="16FF78C2" w:rsidR="04801963" w:rsidRDefault="04801963" w:rsidP="7AA92386">
      <w:pPr>
        <w:ind w:firstLine="432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Tento dokument opisuje </w:t>
      </w:r>
      <w:proofErr w:type="spellStart"/>
      <w:r w:rsidRPr="7AA92386">
        <w:rPr>
          <w:rFonts w:eastAsia="Times New Roman" w:cs="Times New Roman"/>
          <w:szCs w:val="24"/>
        </w:rPr>
        <w:t>PowerShell</w:t>
      </w:r>
      <w:proofErr w:type="spellEnd"/>
      <w:r w:rsidRPr="7AA92386">
        <w:rPr>
          <w:rFonts w:eastAsia="Times New Roman" w:cs="Times New Roman"/>
          <w:szCs w:val="24"/>
        </w:rPr>
        <w:t xml:space="preserve"> funkciu 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určenú na zber a analýzu informácií o nainštalovanom softvéri zo </w:t>
      </w:r>
      <w:proofErr w:type="spellStart"/>
      <w:r w:rsidRPr="7AA92386">
        <w:rPr>
          <w:rFonts w:eastAsia="Times New Roman" w:cs="Times New Roman"/>
          <w:szCs w:val="24"/>
        </w:rPr>
        <w:t>siťových</w:t>
      </w:r>
      <w:proofErr w:type="spellEnd"/>
      <w:r w:rsidRPr="7AA92386">
        <w:rPr>
          <w:rFonts w:eastAsia="Times New Roman" w:cs="Times New Roman"/>
          <w:szCs w:val="24"/>
        </w:rPr>
        <w:t xml:space="preserve"> počítačov</w:t>
      </w:r>
      <w:r w:rsidR="00F67BDD">
        <w:rPr>
          <w:rFonts w:eastAsia="Times New Roman" w:cs="Times New Roman"/>
          <w:szCs w:val="24"/>
        </w:rPr>
        <w:t xml:space="preserve">. </w:t>
      </w:r>
      <w:r w:rsidRPr="7AA92386">
        <w:rPr>
          <w:rFonts w:eastAsia="Times New Roman" w:cs="Times New Roman"/>
          <w:szCs w:val="24"/>
        </w:rPr>
        <w:t xml:space="preserve">Funkcia je navrhnutá </w:t>
      </w:r>
      <w:r w:rsidR="00896162">
        <w:rPr>
          <w:rFonts w:eastAsia="Times New Roman" w:cs="Times New Roman"/>
          <w:szCs w:val="24"/>
        </w:rPr>
        <w:t>s</w:t>
      </w:r>
      <w:r w:rsidR="007D0885">
        <w:rPr>
          <w:rFonts w:eastAsia="Times New Roman" w:cs="Times New Roman"/>
          <w:szCs w:val="24"/>
        </w:rPr>
        <w:t>o</w:t>
      </w:r>
      <w:r w:rsidR="00896162">
        <w:rPr>
          <w:rFonts w:eastAsia="Times New Roman" w:cs="Times New Roman"/>
          <w:szCs w:val="24"/>
        </w:rPr>
        <w:t> s</w:t>
      </w:r>
      <w:r w:rsidR="007D0885">
        <w:rPr>
          <w:rFonts w:eastAsia="Times New Roman" w:cs="Times New Roman"/>
          <w:szCs w:val="24"/>
        </w:rPr>
        <w:t>n</w:t>
      </w:r>
      <w:r w:rsidR="00896162">
        <w:rPr>
          <w:rFonts w:eastAsia="Times New Roman" w:cs="Times New Roman"/>
          <w:szCs w:val="24"/>
        </w:rPr>
        <w:t>ahou o</w:t>
      </w:r>
      <w:r w:rsidRPr="7AA92386">
        <w:rPr>
          <w:rFonts w:eastAsia="Times New Roman" w:cs="Times New Roman"/>
          <w:szCs w:val="24"/>
        </w:rPr>
        <w:t xml:space="preserve"> Microsoft </w:t>
      </w:r>
      <w:proofErr w:type="spellStart"/>
      <w:r w:rsidRPr="7AA92386">
        <w:rPr>
          <w:rFonts w:eastAsia="Times New Roman" w:cs="Times New Roman"/>
          <w:szCs w:val="24"/>
        </w:rPr>
        <w:t>PowerShell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best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practices</w:t>
      </w:r>
      <w:proofErr w:type="spellEnd"/>
      <w:r w:rsidRPr="7AA92386">
        <w:rPr>
          <w:rFonts w:eastAsia="Times New Roman" w:cs="Times New Roman"/>
          <w:szCs w:val="24"/>
        </w:rPr>
        <w:t xml:space="preserve"> a využíva WMI (Windows Management </w:t>
      </w:r>
      <w:proofErr w:type="spellStart"/>
      <w:r w:rsidRPr="7AA92386">
        <w:rPr>
          <w:rFonts w:eastAsia="Times New Roman" w:cs="Times New Roman"/>
          <w:szCs w:val="24"/>
        </w:rPr>
        <w:t>Instrumentation</w:t>
      </w:r>
      <w:proofErr w:type="spellEnd"/>
      <w:r w:rsidRPr="7AA92386">
        <w:rPr>
          <w:rFonts w:eastAsia="Times New Roman" w:cs="Times New Roman"/>
          <w:szCs w:val="24"/>
        </w:rPr>
        <w:t xml:space="preserve">) na zbieranie údajov je robená na základe zadania ktoré </w:t>
      </w:r>
      <w:proofErr w:type="spellStart"/>
      <w:r w:rsidRPr="7AA92386">
        <w:rPr>
          <w:rFonts w:eastAsia="Times New Roman" w:cs="Times New Roman"/>
          <w:szCs w:val="24"/>
        </w:rPr>
        <w:t>nam</w:t>
      </w:r>
      <w:proofErr w:type="spellEnd"/>
      <w:r w:rsidRPr="7AA92386">
        <w:rPr>
          <w:rFonts w:eastAsia="Times New Roman" w:cs="Times New Roman"/>
          <w:szCs w:val="24"/>
        </w:rPr>
        <w:t xml:space="preserve"> bolo priradené.</w:t>
      </w:r>
    </w:p>
    <w:p w14:paraId="567FBA61" w14:textId="7BA5B892" w:rsidR="006716E4" w:rsidRDefault="006716E4" w:rsidP="7AA92386">
      <w:pPr>
        <w:ind w:firstLine="432"/>
      </w:pPr>
      <w:r w:rsidRPr="006716E4">
        <w:t xml:space="preserve">Funkcionalita skriptu je rozšírená o grafické používateľské rozhranie (GUI) vytvorené pomocou technológie Windows </w:t>
      </w:r>
      <w:proofErr w:type="spellStart"/>
      <w:r w:rsidRPr="006716E4">
        <w:t>Presentation</w:t>
      </w:r>
      <w:proofErr w:type="spellEnd"/>
      <w:r w:rsidRPr="006716E4">
        <w:t xml:space="preserve"> </w:t>
      </w:r>
      <w:proofErr w:type="spellStart"/>
      <w:r w:rsidRPr="006716E4">
        <w:t>Foundation</w:t>
      </w:r>
      <w:proofErr w:type="spellEnd"/>
      <w:r w:rsidRPr="006716E4">
        <w:t xml:space="preserve"> (WPF). Grafické rozhranie slúži ako nadstavba nad existujúcou </w:t>
      </w:r>
      <w:proofErr w:type="spellStart"/>
      <w:r w:rsidRPr="006716E4">
        <w:t>PowerShell</w:t>
      </w:r>
      <w:proofErr w:type="spellEnd"/>
      <w:r w:rsidRPr="006716E4">
        <w:t xml:space="preserve"> funkciou Get-</w:t>
      </w:r>
      <w:proofErr w:type="spellStart"/>
      <w:r w:rsidRPr="006716E4">
        <w:t>ISWInfo</w:t>
      </w:r>
      <w:proofErr w:type="spellEnd"/>
      <w:r w:rsidRPr="006716E4">
        <w:t xml:space="preserve"> a umožňuje jej ovládanie bez nutnosti priamej práce v konzole. </w:t>
      </w:r>
    </w:p>
    <w:p w14:paraId="1E868D63" w14:textId="517B4B55" w:rsidR="006E1848" w:rsidRDefault="00413705" w:rsidP="00E67F23">
      <w:pPr>
        <w:pStyle w:val="Heading1"/>
      </w:pPr>
      <w:bookmarkStart w:id="2" w:name="_Toc219965824"/>
      <w:r>
        <w:lastRenderedPageBreak/>
        <w:t>Zadanie úlohy</w:t>
      </w:r>
      <w:bookmarkEnd w:id="2"/>
    </w:p>
    <w:p w14:paraId="3712A3A3" w14:textId="77777777" w:rsidR="00413705" w:rsidRPr="00EE3442" w:rsidRDefault="00413705" w:rsidP="00413705">
      <w:pPr>
        <w:jc w:val="left"/>
      </w:pPr>
      <w:r>
        <w:t xml:space="preserve">Vytvor </w:t>
      </w:r>
      <w:proofErr w:type="spellStart"/>
      <w:r>
        <w:t>PowerShell</w:t>
      </w:r>
      <w:proofErr w:type="spellEnd"/>
      <w:r>
        <w:t xml:space="preserve"> skript alebo funkciu ktorá zobrazí výstupné údaje tak (informačná kvalita, jednotky i formát), ako je to uvedené v časti VÝSTUP  tohto zadania. </w:t>
      </w:r>
      <w:proofErr w:type="spellStart"/>
      <w:r>
        <w:t>Script</w:t>
      </w:r>
      <w:proofErr w:type="spellEnd"/>
      <w:r>
        <w:t xml:space="preserve"> bude </w:t>
      </w:r>
      <w:proofErr w:type="spellStart"/>
      <w:r>
        <w:t>akceptovat</w:t>
      </w:r>
      <w:proofErr w:type="spellEnd"/>
      <w:r>
        <w:t xml:space="preserve"> </w:t>
      </w:r>
      <w:proofErr w:type="spellStart"/>
      <w:r>
        <w:t>vstupny</w:t>
      </w:r>
      <w:proofErr w:type="spellEnd"/>
      <w:r>
        <w:t xml:space="preserve"> </w:t>
      </w:r>
      <w:proofErr w:type="spellStart"/>
      <w:r>
        <w:t>param</w:t>
      </w:r>
      <w:proofErr w:type="spellEnd"/>
      <w:r>
        <w:t xml:space="preserve"> </w:t>
      </w:r>
      <w:r w:rsidRPr="00EE3442">
        <w:t>[</w:t>
      </w:r>
      <w:proofErr w:type="spellStart"/>
      <w:r w:rsidRPr="00EE3442">
        <w:t>string</w:t>
      </w:r>
      <w:proofErr w:type="spellEnd"/>
      <w:r w:rsidRPr="00EE3442">
        <w:t>[]]</w:t>
      </w:r>
      <w:proofErr w:type="spellStart"/>
      <w:r w:rsidRPr="00EE3442">
        <w:t>ComputerName</w:t>
      </w:r>
      <w:proofErr w:type="spellEnd"/>
    </w:p>
    <w:p w14:paraId="611C640D" w14:textId="6880FC89" w:rsidR="00413705" w:rsidRDefault="00413705" w:rsidP="00413705">
      <w:pPr>
        <w:pStyle w:val="Heading2"/>
        <w:rPr>
          <w:lang w:val="en-US"/>
        </w:rPr>
      </w:pPr>
      <w:bookmarkStart w:id="3" w:name="_Toc219965825"/>
      <w:r w:rsidRPr="7AA92386">
        <w:rPr>
          <w:lang w:val="en-US"/>
        </w:rPr>
        <w:t>Filter</w:t>
      </w:r>
      <w:bookmarkEnd w:id="3"/>
    </w:p>
    <w:p w14:paraId="19373DA3" w14:textId="3C1FA328" w:rsidR="00413705" w:rsidRDefault="00413705" w:rsidP="00413705">
      <w:pPr>
        <w:jc w:val="left"/>
        <w:rPr>
          <w:lang w:val="en-US"/>
        </w:rPr>
      </w:pPr>
      <w:r>
        <w:rPr>
          <w:lang w:val="en-US"/>
        </w:rPr>
        <w:t xml:space="preserve">Len pre </w:t>
      </w:r>
      <w:r w:rsidR="007D0885" w:rsidRPr="007D0885">
        <w:t>softvér</w:t>
      </w:r>
      <w:r w:rsidR="007D0885">
        <w:t xml:space="preserve"> </w:t>
      </w:r>
      <w:r>
        <w:rPr>
          <w:lang w:val="en-US"/>
        </w:rPr>
        <w:t xml:space="preserve">s property </w:t>
      </w:r>
      <w:proofErr w:type="spellStart"/>
      <w:r>
        <w:rPr>
          <w:lang w:val="en-US"/>
        </w:rPr>
        <w:t>InstallState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rovnou</w:t>
      </w:r>
      <w:proofErr w:type="spellEnd"/>
      <w:r>
        <w:rPr>
          <w:lang w:val="en-US"/>
        </w:rPr>
        <w:t xml:space="preserve"> 5.</w:t>
      </w:r>
    </w:p>
    <w:p w14:paraId="774453CE" w14:textId="7AED3901" w:rsidR="00413705" w:rsidRDefault="00413705" w:rsidP="00413705">
      <w:pPr>
        <w:pStyle w:val="Heading2"/>
      </w:pPr>
      <w:bookmarkStart w:id="4" w:name="_Toc219965826"/>
      <w:r w:rsidRPr="7AA92386">
        <w:rPr>
          <w:lang w:val="en-US"/>
        </w:rPr>
        <w:t>V</w:t>
      </w:r>
      <w:proofErr w:type="spellStart"/>
      <w:r>
        <w:t>ýstup</w:t>
      </w:r>
      <w:bookmarkEnd w:id="4"/>
      <w:proofErr w:type="spellEnd"/>
    </w:p>
    <w:p w14:paraId="134FEB84" w14:textId="77777777" w:rsidR="00413705" w:rsidRDefault="00413705" w:rsidP="005B24D0">
      <w:r>
        <w:t xml:space="preserve">PS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r>
        <w:rPr>
          <w:lang w:val="en-US"/>
        </w:rPr>
        <w:t>$Output s v</w:t>
      </w:r>
      <w:proofErr w:type="spellStart"/>
      <w:r>
        <w:t>ýstupom</w:t>
      </w:r>
      <w:proofErr w:type="spellEnd"/>
      <w:r>
        <w:t xml:space="preserve"> do konzoly:</w:t>
      </w:r>
    </w:p>
    <w:p w14:paraId="7C0AED28" w14:textId="77777777" w:rsidR="00413705" w:rsidRPr="005B24D0" w:rsidRDefault="00413705" w:rsidP="005B24D0">
      <w:pPr>
        <w:pStyle w:val="ListParagraph"/>
        <w:numPr>
          <w:ilvl w:val="0"/>
          <w:numId w:val="6"/>
        </w:numPr>
        <w:ind w:left="284" w:hanging="284"/>
        <w:rPr>
          <w:lang w:val="en-US"/>
        </w:rPr>
      </w:pPr>
      <w:r>
        <w:t>Hodnota1: Meno počítača (</w:t>
      </w:r>
      <w:proofErr w:type="spellStart"/>
      <w:r>
        <w:t>hostname</w:t>
      </w:r>
      <w:proofErr w:type="spellEnd"/>
      <w:r>
        <w:t>)</w:t>
      </w:r>
    </w:p>
    <w:p w14:paraId="4A391F4D" w14:textId="77777777" w:rsidR="00413705" w:rsidRPr="005B24D0" w:rsidRDefault="00413705" w:rsidP="005B24D0">
      <w:pPr>
        <w:pStyle w:val="ListParagraph"/>
        <w:numPr>
          <w:ilvl w:val="0"/>
          <w:numId w:val="6"/>
        </w:numPr>
        <w:ind w:left="284" w:hanging="284"/>
        <w:jc w:val="left"/>
        <w:rPr>
          <w:lang w:val="en-US"/>
        </w:rPr>
      </w:pPr>
      <w:r>
        <w:t xml:space="preserve">Hodnota2: </w:t>
      </w:r>
      <w:proofErr w:type="spellStart"/>
      <w:r>
        <w:t>Name</w:t>
      </w:r>
      <w:proofErr w:type="spellEnd"/>
      <w:r>
        <w:t xml:space="preserve"> </w:t>
      </w:r>
      <w:r w:rsidRPr="005B24D0">
        <w:rPr>
          <w:lang w:val="en-US"/>
        </w:rPr>
        <w:t>[string]</w:t>
      </w:r>
    </w:p>
    <w:p w14:paraId="0C72ABE9" w14:textId="77777777" w:rsidR="00413705" w:rsidRPr="005B24D0" w:rsidRDefault="00413705" w:rsidP="005B24D0">
      <w:pPr>
        <w:pStyle w:val="ListParagraph"/>
        <w:numPr>
          <w:ilvl w:val="0"/>
          <w:numId w:val="6"/>
        </w:numPr>
        <w:ind w:left="284" w:hanging="284"/>
        <w:jc w:val="left"/>
        <w:rPr>
          <w:lang w:val="en-US"/>
        </w:rPr>
      </w:pPr>
      <w:r w:rsidRPr="005B24D0">
        <w:rPr>
          <w:lang w:val="en-US"/>
        </w:rPr>
        <w:t>Hodnota3: Version [string]</w:t>
      </w:r>
    </w:p>
    <w:p w14:paraId="2639C271" w14:textId="77777777" w:rsidR="00413705" w:rsidRPr="005B24D0" w:rsidRDefault="00413705" w:rsidP="005B24D0">
      <w:pPr>
        <w:pStyle w:val="ListParagraph"/>
        <w:numPr>
          <w:ilvl w:val="0"/>
          <w:numId w:val="6"/>
        </w:numPr>
        <w:ind w:left="284" w:hanging="284"/>
        <w:jc w:val="left"/>
        <w:rPr>
          <w:lang w:val="en-US"/>
        </w:rPr>
      </w:pPr>
      <w:r w:rsidRPr="005B24D0">
        <w:rPr>
          <w:lang w:val="en-US"/>
        </w:rPr>
        <w:t>Hodnota4: Vendor [string]</w:t>
      </w:r>
    </w:p>
    <w:p w14:paraId="10E536C1" w14:textId="38371833" w:rsidR="00413705" w:rsidRPr="005B24D0" w:rsidRDefault="00413705" w:rsidP="005B24D0">
      <w:pPr>
        <w:pStyle w:val="ListParagraph"/>
        <w:numPr>
          <w:ilvl w:val="0"/>
          <w:numId w:val="6"/>
        </w:numPr>
        <w:ind w:left="284" w:hanging="284"/>
        <w:jc w:val="left"/>
        <w:rPr>
          <w:lang w:val="en-US"/>
        </w:rPr>
      </w:pPr>
      <w:r w:rsidRPr="005B24D0">
        <w:rPr>
          <w:lang w:val="en-US"/>
        </w:rPr>
        <w:t xml:space="preserve">Hodnota5: </w:t>
      </w:r>
      <w:proofErr w:type="spellStart"/>
      <w:r w:rsidRPr="005B24D0">
        <w:rPr>
          <w:lang w:val="en-US"/>
        </w:rPr>
        <w:t>InstallDate</w:t>
      </w:r>
      <w:proofErr w:type="spellEnd"/>
      <w:r w:rsidRPr="005B24D0">
        <w:rPr>
          <w:lang w:val="en-US"/>
        </w:rPr>
        <w:t xml:space="preserve"> [</w:t>
      </w:r>
      <w:r w:rsidR="00C6580D">
        <w:rPr>
          <w:lang w:val="en-US"/>
        </w:rPr>
        <w:t>string</w:t>
      </w:r>
      <w:r w:rsidRPr="005B24D0">
        <w:rPr>
          <w:lang w:val="en-US"/>
        </w:rPr>
        <w:t>]</w:t>
      </w:r>
    </w:p>
    <w:p w14:paraId="44724B73" w14:textId="19FB7C30" w:rsidR="00413705" w:rsidRDefault="00413705" w:rsidP="00413705">
      <w:pPr>
        <w:pStyle w:val="Heading2"/>
      </w:pPr>
      <w:bookmarkStart w:id="5" w:name="_Toc219965827"/>
      <w:r w:rsidRPr="7AA92386">
        <w:rPr>
          <w:lang w:val="en-US"/>
        </w:rPr>
        <w:t>Vali</w:t>
      </w:r>
      <w:r>
        <w:t>dácia</w:t>
      </w:r>
      <w:bookmarkEnd w:id="5"/>
    </w:p>
    <w:p w14:paraId="6FC56399" w14:textId="77777777" w:rsidR="00413705" w:rsidRDefault="00413705" w:rsidP="005B24D0">
      <w:r>
        <w:t xml:space="preserve">Skript vykoná zber dát len vtedy, ak počítač bude online (test </w:t>
      </w:r>
      <w:proofErr w:type="spellStart"/>
      <w:r>
        <w:t>connection</w:t>
      </w:r>
      <w:proofErr w:type="spellEnd"/>
      <w:r>
        <w:t>)</w:t>
      </w:r>
    </w:p>
    <w:p w14:paraId="028AE936" w14:textId="0A802BBF" w:rsidR="00413705" w:rsidRDefault="00413705" w:rsidP="00413705">
      <w:pPr>
        <w:pStyle w:val="Heading2"/>
      </w:pPr>
      <w:bookmarkStart w:id="6" w:name="_Toc219965828"/>
      <w:proofErr w:type="spellStart"/>
      <w:r>
        <w:t>Comment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help</w:t>
      </w:r>
      <w:bookmarkEnd w:id="6"/>
      <w:proofErr w:type="spellEnd"/>
    </w:p>
    <w:p w14:paraId="26215D37" w14:textId="77777777" w:rsidR="00413705" w:rsidRDefault="00413705" w:rsidP="005B24D0">
      <w:r>
        <w:t>Vytvorenie vhodného HELP CODE on TOP ktorý bude obsahovať:</w:t>
      </w:r>
    </w:p>
    <w:p w14:paraId="6901BAFB" w14:textId="77777777" w:rsidR="00413705" w:rsidRDefault="00413705" w:rsidP="005B24D0">
      <w:pPr>
        <w:pStyle w:val="ListParagraph"/>
        <w:numPr>
          <w:ilvl w:val="0"/>
          <w:numId w:val="7"/>
        </w:numPr>
        <w:ind w:left="284" w:hanging="284"/>
      </w:pPr>
      <w:r>
        <w:t xml:space="preserve">Popis funkcie/skriptu ... </w:t>
      </w:r>
      <w:proofErr w:type="spellStart"/>
      <w:r>
        <w:t>Synopsis</w:t>
      </w:r>
      <w:proofErr w:type="spellEnd"/>
    </w:p>
    <w:p w14:paraId="026F2247" w14:textId="77777777" w:rsidR="00413705" w:rsidRDefault="00413705" w:rsidP="005B24D0">
      <w:pPr>
        <w:pStyle w:val="ListParagraph"/>
        <w:numPr>
          <w:ilvl w:val="0"/>
          <w:numId w:val="7"/>
        </w:numPr>
        <w:ind w:left="284" w:hanging="284"/>
      </w:pPr>
      <w:r>
        <w:t>Detailnejší popis funkcie/skriptu ... DESCRIPTION</w:t>
      </w:r>
    </w:p>
    <w:p w14:paraId="7C82B144" w14:textId="77777777" w:rsidR="00413705" w:rsidRDefault="00413705" w:rsidP="005B24D0">
      <w:pPr>
        <w:pStyle w:val="ListParagraph"/>
        <w:numPr>
          <w:ilvl w:val="0"/>
          <w:numId w:val="7"/>
        </w:numPr>
        <w:ind w:left="284" w:hanging="284"/>
        <w:jc w:val="left"/>
      </w:pPr>
      <w:r>
        <w:t>Min 3 príklady použitia ... EXAMPLE</w:t>
      </w:r>
    </w:p>
    <w:p w14:paraId="3CD775BE" w14:textId="77777777" w:rsidR="00413705" w:rsidRDefault="00413705" w:rsidP="005B24D0">
      <w:pPr>
        <w:pStyle w:val="ListParagraph"/>
        <w:numPr>
          <w:ilvl w:val="0"/>
          <w:numId w:val="7"/>
        </w:numPr>
        <w:ind w:left="284" w:hanging="284"/>
      </w:pPr>
      <w:r>
        <w:t xml:space="preserve">Email </w:t>
      </w:r>
      <w:proofErr w:type="spellStart"/>
      <w:r>
        <w:t>contact</w:t>
      </w:r>
      <w:proofErr w:type="spellEnd"/>
      <w:r>
        <w:t xml:space="preserve"> .... </w:t>
      </w:r>
      <w:proofErr w:type="spellStart"/>
      <w:r>
        <w:t>Authorov</w:t>
      </w:r>
      <w:proofErr w:type="spellEnd"/>
      <w:r>
        <w:t xml:space="preserve"> email</w:t>
      </w:r>
    </w:p>
    <w:p w14:paraId="4B65327C" w14:textId="5EB590C7" w:rsidR="00C44961" w:rsidRDefault="00C44961" w:rsidP="00C44961">
      <w:pPr>
        <w:pStyle w:val="Heading2"/>
      </w:pPr>
      <w:bookmarkStart w:id="7" w:name="_Toc219965829"/>
      <w:r>
        <w:t>Implementácia grafického rozhrania</w:t>
      </w:r>
      <w:bookmarkEnd w:id="7"/>
    </w:p>
    <w:p w14:paraId="4D786D7D" w14:textId="0D6C0169" w:rsidR="00413705" w:rsidRPr="004969FF" w:rsidRDefault="004F6C02" w:rsidP="004F6C02">
      <w:pPr>
        <w:ind w:firstLine="432"/>
      </w:pPr>
      <w:r w:rsidRPr="004F6C02">
        <w:t>Grafické používateľské rozhranie má byť navrhnuté tak, aby umožňovalo jednoduchú interakciu s aplikáciou. Má obsahovať vstupné polia na zadávanie údajov, ovládacie tlačidlá na vykonanie jednotlivých operácií a výstupné prvky na zobrazenie výsledkov. Rozhranie má byť prehľadné a intuitívne pre používateľa.</w:t>
      </w:r>
    </w:p>
    <w:p w14:paraId="6BEB9253" w14:textId="5F243014" w:rsidR="00E67F23" w:rsidRDefault="000B492A" w:rsidP="00E67F23">
      <w:pPr>
        <w:pStyle w:val="Heading1"/>
      </w:pPr>
      <w:bookmarkStart w:id="8" w:name="_Toc219965830"/>
      <w:r>
        <w:lastRenderedPageBreak/>
        <w:t xml:space="preserve">Popis Programu - </w:t>
      </w:r>
      <w:r w:rsidR="0F5AE8EB">
        <w:t>Get-</w:t>
      </w:r>
      <w:proofErr w:type="spellStart"/>
      <w:r w:rsidR="0F5AE8EB">
        <w:t>ISWInfo</w:t>
      </w:r>
      <w:bookmarkEnd w:id="8"/>
      <w:proofErr w:type="spellEnd"/>
    </w:p>
    <w:p w14:paraId="47597782" w14:textId="6AB71620" w:rsidR="00E67F23" w:rsidRDefault="00E40CD6" w:rsidP="7AA92386">
      <w:pPr>
        <w:ind w:firstLine="432"/>
      </w:pPr>
      <w:r w:rsidRPr="00E40CD6">
        <w:rPr>
          <w:rFonts w:eastAsia="Times New Roman" w:cs="Times New Roman"/>
          <w:szCs w:val="24"/>
        </w:rPr>
        <w:t>Funkcia Get-</w:t>
      </w:r>
      <w:proofErr w:type="spellStart"/>
      <w:r w:rsidRPr="00E40CD6">
        <w:rPr>
          <w:rFonts w:eastAsia="Times New Roman" w:cs="Times New Roman"/>
          <w:szCs w:val="24"/>
        </w:rPr>
        <w:t>ISWInfo</w:t>
      </w:r>
      <w:proofErr w:type="spellEnd"/>
      <w:r w:rsidRPr="00E40CD6">
        <w:rPr>
          <w:rFonts w:eastAsia="Times New Roman" w:cs="Times New Roman"/>
          <w:szCs w:val="24"/>
        </w:rPr>
        <w:t xml:space="preserve"> slúži na zber informácií o nainštalovanom softvéri zo zadaných počítačov a v aktuálnej implementácii tvorí jadro aplikačnej logiky grafického používateľského rozhrania</w:t>
      </w:r>
      <w:r w:rsidR="0F5AE8EB" w:rsidRPr="7AA92386">
        <w:rPr>
          <w:rFonts w:eastAsia="Times New Roman" w:cs="Times New Roman"/>
          <w:szCs w:val="24"/>
        </w:rPr>
        <w:t>.</w:t>
      </w:r>
    </w:p>
    <w:p w14:paraId="011989D1" w14:textId="657A2B1A" w:rsidR="2F5B441C" w:rsidRDefault="2F5B441C" w:rsidP="7AA92386">
      <w:pPr>
        <w:pStyle w:val="Heading2"/>
      </w:pPr>
      <w:bookmarkStart w:id="9" w:name="_Toc219965831"/>
      <w:r w:rsidRPr="7AA92386">
        <w:t>Kľúčové vlastnosti</w:t>
      </w:r>
      <w:bookmarkEnd w:id="9"/>
    </w:p>
    <w:p w14:paraId="4E36F871" w14:textId="2DF3E604" w:rsidR="27B2CBC0" w:rsidRDefault="27B2CBC0" w:rsidP="00CA3871">
      <w:pPr>
        <w:jc w:val="left"/>
      </w:pPr>
      <w:r w:rsidRPr="7AA92386">
        <w:rPr>
          <w:rFonts w:eastAsia="Times New Roman" w:cs="Times New Roman"/>
          <w:szCs w:val="24"/>
        </w:rPr>
        <w:t xml:space="preserve">Vzdialený zber dát: Podpora zberu údajov z lokálneho aj vzdialených počítačov </w:t>
      </w:r>
    </w:p>
    <w:p w14:paraId="20385B2A" w14:textId="34A827C2" w:rsidR="27B2CBC0" w:rsidRDefault="27B2CBC0" w:rsidP="00CA3871">
      <w:pPr>
        <w:jc w:val="left"/>
      </w:pPr>
      <w:r w:rsidRPr="7AA92386">
        <w:rPr>
          <w:rFonts w:eastAsia="Times New Roman" w:cs="Times New Roman"/>
          <w:szCs w:val="24"/>
        </w:rPr>
        <w:t xml:space="preserve">Štruktúrovaný výstup: Vrátenie </w:t>
      </w:r>
      <w:proofErr w:type="spellStart"/>
      <w:r w:rsidRPr="7AA92386">
        <w:rPr>
          <w:rFonts w:eastAsia="Times New Roman" w:cs="Times New Roman"/>
          <w:szCs w:val="24"/>
        </w:rPr>
        <w:t>PSCustomObject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</w:p>
    <w:p w14:paraId="7C706A6E" w14:textId="1C4B0E35" w:rsidR="27B2CBC0" w:rsidRDefault="27B2CBC0" w:rsidP="00CA3871">
      <w:pPr>
        <w:jc w:val="left"/>
      </w:pPr>
      <w:r w:rsidRPr="7AA92386">
        <w:rPr>
          <w:rFonts w:eastAsia="Times New Roman" w:cs="Times New Roman"/>
          <w:szCs w:val="24"/>
        </w:rPr>
        <w:t xml:space="preserve">Export do CSV: </w:t>
      </w:r>
      <w:r w:rsidR="00896162">
        <w:rPr>
          <w:rFonts w:eastAsia="Times New Roman" w:cs="Times New Roman"/>
          <w:szCs w:val="24"/>
        </w:rPr>
        <w:t>E</w:t>
      </w:r>
      <w:r w:rsidRPr="7AA92386">
        <w:rPr>
          <w:rFonts w:eastAsia="Times New Roman" w:cs="Times New Roman"/>
          <w:szCs w:val="24"/>
        </w:rPr>
        <w:t xml:space="preserve">xport výsledkov do </w:t>
      </w:r>
      <w:r w:rsidR="00896162">
        <w:rPr>
          <w:rFonts w:eastAsia="Times New Roman" w:cs="Times New Roman"/>
          <w:szCs w:val="24"/>
        </w:rPr>
        <w:t>CSV</w:t>
      </w:r>
      <w:r w:rsidRPr="7AA92386">
        <w:rPr>
          <w:rFonts w:eastAsia="Times New Roman" w:cs="Times New Roman"/>
          <w:szCs w:val="24"/>
        </w:rPr>
        <w:t xml:space="preserve"> súboru </w:t>
      </w:r>
    </w:p>
    <w:p w14:paraId="12C795F6" w14:textId="0F73350F" w:rsidR="27B2CBC0" w:rsidRDefault="27B2CBC0" w:rsidP="00CA3871">
      <w:pPr>
        <w:jc w:val="left"/>
      </w:pPr>
      <w:r w:rsidRPr="7AA92386">
        <w:rPr>
          <w:rFonts w:eastAsia="Times New Roman" w:cs="Times New Roman"/>
          <w:szCs w:val="24"/>
        </w:rPr>
        <w:t>Odolnosť voči chybám: Pokračovanie v spracovaní ostatných počítačov aj pri chybe na jednom počítači</w:t>
      </w:r>
    </w:p>
    <w:p w14:paraId="1258EDC0" w14:textId="4618133C" w:rsidR="5DCE64B3" w:rsidRDefault="5DCE64B3" w:rsidP="00CA3871">
      <w:pPr>
        <w:jc w:val="left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Integrovaná HTML </w:t>
      </w:r>
      <w:proofErr w:type="spellStart"/>
      <w:r w:rsidRPr="7AA92386">
        <w:rPr>
          <w:rFonts w:eastAsia="Times New Roman" w:cs="Times New Roman"/>
          <w:szCs w:val="24"/>
        </w:rPr>
        <w:t>nápoveda</w:t>
      </w:r>
      <w:proofErr w:type="spellEnd"/>
      <w:r w:rsidRPr="7AA92386">
        <w:rPr>
          <w:rFonts w:eastAsia="Times New Roman" w:cs="Times New Roman"/>
          <w:szCs w:val="24"/>
        </w:rPr>
        <w:t>: Prepínač -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  <w:r w:rsidRPr="7AA92386">
        <w:rPr>
          <w:rFonts w:eastAsia="Times New Roman" w:cs="Times New Roman"/>
          <w:szCs w:val="24"/>
        </w:rPr>
        <w:t xml:space="preserve"> otvára detailnú lokálnu dokumentáciu</w:t>
      </w:r>
    </w:p>
    <w:p w14:paraId="1F05ADB7" w14:textId="0E130F16" w:rsidR="00DE5F0D" w:rsidRDefault="00DE5F0D" w:rsidP="00CA3871">
      <w:pPr>
        <w:jc w:val="left"/>
      </w:pPr>
      <w:r w:rsidRPr="006D7F08">
        <w:t>Grafické rozhranie (WPF GUI):</w:t>
      </w:r>
      <w:r w:rsidRPr="00DE5F0D">
        <w:t xml:space="preserve"> </w:t>
      </w:r>
      <w:proofErr w:type="spellStart"/>
      <w:r w:rsidR="00CA3871">
        <w:t>spuštanie</w:t>
      </w:r>
      <w:proofErr w:type="spellEnd"/>
      <w:r w:rsidR="00CA3871">
        <w:t xml:space="preserve"> </w:t>
      </w:r>
      <w:r w:rsidRPr="00DE5F0D">
        <w:t>funkciu Get-</w:t>
      </w:r>
      <w:proofErr w:type="spellStart"/>
      <w:r w:rsidRPr="00DE5F0D">
        <w:t>ISWInfo</w:t>
      </w:r>
      <w:proofErr w:type="spellEnd"/>
      <w:r w:rsidRPr="00DE5F0D">
        <w:t xml:space="preserve"> prostredníctvom grafického používateľského rozhrania bez nutnosti priamej práce s príkazovým riadkom.</w:t>
      </w:r>
    </w:p>
    <w:p w14:paraId="4AA00AE7" w14:textId="405F16BC" w:rsidR="27B2CBC0" w:rsidRDefault="27B2CBC0" w:rsidP="7AA92386">
      <w:pPr>
        <w:pStyle w:val="Heading2"/>
      </w:pPr>
      <w:bookmarkStart w:id="10" w:name="_Toc219965832"/>
      <w:r w:rsidRPr="7AA92386">
        <w:t>Použitie v praktickom scenári</w:t>
      </w:r>
      <w:bookmarkEnd w:id="10"/>
    </w:p>
    <w:p w14:paraId="7C851BF3" w14:textId="5172671B" w:rsidR="27B2CBC0" w:rsidRDefault="27B2CBC0" w:rsidP="7AA92386">
      <w:pPr>
        <w:ind w:firstLine="576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Funkcia je ideálna pre správcov siete, ktorí potrebujú: Auditovanie softvéru v heterogénnom IT prostredí. Inventarizáciu aplikácií na viacerých serveroch naraz. Analýzu kompatibility alebo bezpečnostných aktualizácií. Export údajov pre ďalšie spracovanie v </w:t>
      </w:r>
      <w:proofErr w:type="spellStart"/>
      <w:r w:rsidRPr="7AA92386">
        <w:rPr>
          <w:rFonts w:eastAsia="Times New Roman" w:cs="Times New Roman"/>
          <w:szCs w:val="24"/>
        </w:rPr>
        <w:t>tabulkových</w:t>
      </w:r>
      <w:proofErr w:type="spellEnd"/>
      <w:r w:rsidRPr="7AA92386">
        <w:rPr>
          <w:rFonts w:eastAsia="Times New Roman" w:cs="Times New Roman"/>
          <w:szCs w:val="24"/>
        </w:rPr>
        <w:t xml:space="preserve"> kalkuláciách</w:t>
      </w:r>
    </w:p>
    <w:p w14:paraId="782A9902" w14:textId="45A3D4A5" w:rsidR="00924B31" w:rsidRDefault="002B6E19" w:rsidP="00924B31">
      <w:pPr>
        <w:pStyle w:val="Heading2"/>
      </w:pPr>
      <w:bookmarkStart w:id="11" w:name="_Toc219965833"/>
      <w:r w:rsidRPr="002B6E19">
        <w:t>Grafická nadstavba – WPF GUI</w:t>
      </w:r>
      <w:bookmarkEnd w:id="11"/>
    </w:p>
    <w:p w14:paraId="588C480B" w14:textId="5AF06E66" w:rsidR="002B6E19" w:rsidRPr="002B6E19" w:rsidRDefault="00F023DB" w:rsidP="00F023DB">
      <w:pPr>
        <w:ind w:firstLine="432"/>
      </w:pPr>
      <w:r w:rsidRPr="00F023DB">
        <w:t>Nad existujúcou funkciou Get-</w:t>
      </w:r>
      <w:proofErr w:type="spellStart"/>
      <w:r w:rsidRPr="00F023DB">
        <w:t>ISWInfo</w:t>
      </w:r>
      <w:proofErr w:type="spellEnd"/>
      <w:r w:rsidRPr="00F023DB">
        <w:t xml:space="preserve"> je implementovaná grafická nadstavba využívajúca Windows </w:t>
      </w:r>
      <w:proofErr w:type="spellStart"/>
      <w:r w:rsidRPr="00F023DB">
        <w:t>Presentation</w:t>
      </w:r>
      <w:proofErr w:type="spellEnd"/>
      <w:r w:rsidRPr="00F023DB">
        <w:t xml:space="preserve"> </w:t>
      </w:r>
      <w:proofErr w:type="spellStart"/>
      <w:r w:rsidRPr="00F023DB">
        <w:t>Foundation</w:t>
      </w:r>
      <w:proofErr w:type="spellEnd"/>
      <w:r w:rsidRPr="00F023DB">
        <w:t xml:space="preserve"> (WPF). GUI slúži ako spôsob interakcie s funkciou a umožňuje používateľovi spúšťať zber dát bez nutnosti manuálneho zadávania príkazov v </w:t>
      </w:r>
      <w:proofErr w:type="spellStart"/>
      <w:r w:rsidRPr="00F023DB">
        <w:t>PowerShell</w:t>
      </w:r>
      <w:proofErr w:type="spellEnd"/>
      <w:r w:rsidRPr="00F023DB">
        <w:t xml:space="preserve"> konzole.</w:t>
      </w:r>
    </w:p>
    <w:p w14:paraId="4F15B776" w14:textId="77777777" w:rsidR="00847DE2" w:rsidRDefault="00847DE2" w:rsidP="00847DE2">
      <w:pPr>
        <w:jc w:val="left"/>
      </w:pPr>
      <w:r w:rsidRPr="00847DE2">
        <w:t>Grafické rozhranie využíva existujúcu funkciu Get-</w:t>
      </w:r>
      <w:proofErr w:type="spellStart"/>
      <w:r w:rsidRPr="00847DE2">
        <w:t>ISWInfo</w:t>
      </w:r>
      <w:proofErr w:type="spellEnd"/>
      <w:r w:rsidRPr="00847DE2">
        <w:t xml:space="preserve"> bez zásahu do jej vnútorného fungovania. GUI zabezpečuje:</w:t>
      </w:r>
    </w:p>
    <w:p w14:paraId="49600A8E" w14:textId="77777777" w:rsidR="00847DE2" w:rsidRDefault="00847DE2" w:rsidP="00847DE2">
      <w:pPr>
        <w:pStyle w:val="ListParagraph"/>
        <w:numPr>
          <w:ilvl w:val="0"/>
          <w:numId w:val="9"/>
        </w:numPr>
        <w:jc w:val="left"/>
      </w:pPr>
      <w:r w:rsidRPr="00847DE2">
        <w:t>zadávanie vstupných parametrov (napr. názov počítača),</w:t>
      </w:r>
    </w:p>
    <w:p w14:paraId="0FBE127B" w14:textId="77777777" w:rsidR="00847DE2" w:rsidRDefault="00847DE2" w:rsidP="00847DE2">
      <w:pPr>
        <w:pStyle w:val="ListParagraph"/>
        <w:numPr>
          <w:ilvl w:val="0"/>
          <w:numId w:val="9"/>
        </w:numPr>
        <w:jc w:val="left"/>
      </w:pPr>
      <w:r w:rsidRPr="00847DE2">
        <w:t>spustenie zberu dát,</w:t>
      </w:r>
    </w:p>
    <w:p w14:paraId="20AD116B" w14:textId="1A489E96" w:rsidR="006716E4" w:rsidRPr="00847DE2" w:rsidRDefault="00847DE2" w:rsidP="006716E4">
      <w:pPr>
        <w:pStyle w:val="ListParagraph"/>
        <w:numPr>
          <w:ilvl w:val="0"/>
          <w:numId w:val="9"/>
        </w:numPr>
        <w:jc w:val="left"/>
      </w:pPr>
      <w:r w:rsidRPr="00847DE2">
        <w:t>zobrazenie výsledkov získaných z funkcie,</w:t>
      </w:r>
    </w:p>
    <w:p w14:paraId="450AEE93" w14:textId="52521499" w:rsidR="000B492A" w:rsidRDefault="000B492A" w:rsidP="7AA92386">
      <w:pPr>
        <w:pStyle w:val="Heading1"/>
      </w:pPr>
      <w:bookmarkStart w:id="12" w:name="_Toc219965834"/>
      <w:r>
        <w:lastRenderedPageBreak/>
        <w:t>Syntax</w:t>
      </w:r>
      <w:bookmarkEnd w:id="12"/>
    </w:p>
    <w:p w14:paraId="62AE442B" w14:textId="3D339B9E" w:rsidR="5FA03E0A" w:rsidRDefault="5FA03E0A" w:rsidP="7AA92386">
      <w:r w:rsidRPr="7AA92386">
        <w:rPr>
          <w:lang w:val="en-US"/>
        </w:rPr>
        <w:t>Get-</w:t>
      </w:r>
      <w:proofErr w:type="spellStart"/>
      <w:r w:rsidRPr="7AA92386">
        <w:rPr>
          <w:lang w:val="en-US"/>
        </w:rPr>
        <w:t>ISWInfo</w:t>
      </w:r>
      <w:proofErr w:type="spellEnd"/>
      <w:r w:rsidRPr="7AA92386">
        <w:rPr>
          <w:lang w:val="en-US"/>
        </w:rPr>
        <w:t xml:space="preserve"> [-</w:t>
      </w:r>
      <w:proofErr w:type="spellStart"/>
      <w:proofErr w:type="gramStart"/>
      <w:r w:rsidRPr="7AA92386">
        <w:rPr>
          <w:lang w:val="en-US"/>
        </w:rPr>
        <w:t>ComputerName</w:t>
      </w:r>
      <w:proofErr w:type="spellEnd"/>
      <w:r w:rsidRPr="7AA92386">
        <w:rPr>
          <w:lang w:val="en-US"/>
        </w:rPr>
        <w:t xml:space="preserve"> ]</w:t>
      </w:r>
      <w:proofErr w:type="gramEnd"/>
      <w:r w:rsidRPr="7AA92386">
        <w:rPr>
          <w:lang w:val="en-US"/>
        </w:rPr>
        <w:t xml:space="preserve"> [-</w:t>
      </w:r>
      <w:proofErr w:type="spellStart"/>
      <w:r w:rsidRPr="7AA92386">
        <w:rPr>
          <w:lang w:val="en-US"/>
        </w:rPr>
        <w:t>OutFile</w:t>
      </w:r>
      <w:proofErr w:type="spellEnd"/>
      <w:r w:rsidRPr="7AA92386">
        <w:rPr>
          <w:lang w:val="en-US"/>
        </w:rPr>
        <w:t xml:space="preserve">] </w:t>
      </w:r>
      <w:r w:rsidR="7FDD7E6E" w:rsidRPr="7AA92386">
        <w:rPr>
          <w:rFonts w:eastAsia="Times New Roman" w:cs="Times New Roman"/>
          <w:szCs w:val="24"/>
          <w:lang w:val="en-US"/>
        </w:rPr>
        <w:t>[-Help]</w:t>
      </w:r>
    </w:p>
    <w:p w14:paraId="3DC84A75" w14:textId="76D4B3D8" w:rsidR="31CE6F80" w:rsidRDefault="31CE6F80" w:rsidP="7AA92386">
      <w:r w:rsidRPr="7AA92386">
        <w:rPr>
          <w:rFonts w:eastAsia="Times New Roman" w:cs="Times New Roman"/>
          <w:szCs w:val="24"/>
        </w:rPr>
        <w:t>Veľmi stručný popis:</w:t>
      </w:r>
    </w:p>
    <w:p w14:paraId="076DDFCA" w14:textId="4406B167" w:rsidR="31CE6F80" w:rsidRDefault="31CE6F80" w:rsidP="7AA92386">
      <w:pPr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[</w:t>
      </w:r>
      <w:proofErr w:type="spellStart"/>
      <w:r w:rsidRPr="7AA92386">
        <w:rPr>
          <w:rFonts w:eastAsia="Times New Roman" w:cs="Times New Roman"/>
          <w:szCs w:val="24"/>
        </w:rPr>
        <w:t>parametery</w:t>
      </w:r>
      <w:proofErr w:type="spellEnd"/>
      <w:r w:rsidRPr="7AA92386">
        <w:rPr>
          <w:rFonts w:eastAsia="Times New Roman" w:cs="Times New Roman"/>
          <w:szCs w:val="24"/>
        </w:rPr>
        <w:t>]</w:t>
      </w:r>
    </w:p>
    <w:p w14:paraId="4DE2422C" w14:textId="77777777" w:rsidR="003A7DE4" w:rsidRDefault="003A7DE4" w:rsidP="7AA92386"/>
    <w:p w14:paraId="419E4D45" w14:textId="5C9F9DB0" w:rsidR="420BB0C9" w:rsidRDefault="420BB0C9" w:rsidP="7AA92386">
      <w:pPr>
        <w:pStyle w:val="Heading3"/>
      </w:pPr>
      <w:bookmarkStart w:id="13" w:name="_Toc219965835"/>
      <w:proofErr w:type="spellStart"/>
      <w:r w:rsidRPr="7AA92386">
        <w:t>ComputerName</w:t>
      </w:r>
      <w:bookmarkEnd w:id="13"/>
      <w:proofErr w:type="spellEnd"/>
    </w:p>
    <w:p w14:paraId="6E105810" w14:textId="2C4082F8" w:rsidR="420BB0C9" w:rsidRDefault="420BB0C9" w:rsidP="003A7DE4">
      <w:pPr>
        <w:jc w:val="left"/>
      </w:pPr>
      <w:r w:rsidRPr="7AA92386">
        <w:rPr>
          <w:rFonts w:eastAsia="Times New Roman" w:cs="Times New Roman"/>
          <w:szCs w:val="24"/>
        </w:rPr>
        <w:t xml:space="preserve">Typ: </w:t>
      </w:r>
      <w:proofErr w:type="spellStart"/>
      <w:r w:rsidRPr="7AA92386">
        <w:rPr>
          <w:rFonts w:eastAsia="Times New Roman" w:cs="Times New Roman"/>
          <w:szCs w:val="24"/>
        </w:rPr>
        <w:t>String</w:t>
      </w:r>
      <w:proofErr w:type="spellEnd"/>
      <w:r w:rsidRPr="7AA92386">
        <w:rPr>
          <w:rFonts w:eastAsia="Times New Roman" w:cs="Times New Roman"/>
          <w:szCs w:val="24"/>
        </w:rPr>
        <w:t>[]</w:t>
      </w:r>
      <w:r>
        <w:br/>
      </w:r>
      <w:r w:rsidRPr="7AA92386">
        <w:rPr>
          <w:rFonts w:eastAsia="Times New Roman" w:cs="Times New Roman"/>
          <w:szCs w:val="24"/>
        </w:rPr>
        <w:t xml:space="preserve">Povinný: Nie </w:t>
      </w:r>
      <w:r>
        <w:br/>
      </w:r>
      <w:r w:rsidRPr="7AA92386">
        <w:rPr>
          <w:rFonts w:eastAsia="Times New Roman" w:cs="Times New Roman"/>
          <w:szCs w:val="24"/>
        </w:rPr>
        <w:t>Predvolená hodnota: $</w:t>
      </w:r>
      <w:proofErr w:type="spellStart"/>
      <w:r w:rsidRPr="7AA92386">
        <w:rPr>
          <w:rFonts w:eastAsia="Times New Roman" w:cs="Times New Roman"/>
          <w:szCs w:val="24"/>
        </w:rPr>
        <w:t>env:COMPUTERNAME</w:t>
      </w:r>
      <w:proofErr w:type="spellEnd"/>
      <w:r w:rsidRPr="7AA92386">
        <w:rPr>
          <w:rFonts w:eastAsia="Times New Roman" w:cs="Times New Roman"/>
          <w:szCs w:val="24"/>
        </w:rPr>
        <w:t xml:space="preserve"> (lokálny počítač) </w:t>
      </w:r>
    </w:p>
    <w:p w14:paraId="455E9ED5" w14:textId="51871174" w:rsidR="420BB0C9" w:rsidRDefault="420BB0C9" w:rsidP="7AA92386">
      <w:r w:rsidRPr="7AA92386">
        <w:rPr>
          <w:rFonts w:eastAsia="Times New Roman" w:cs="Times New Roman"/>
          <w:szCs w:val="24"/>
        </w:rPr>
        <w:t xml:space="preserve">Popis: </w:t>
      </w:r>
      <w:r>
        <w:br/>
      </w:r>
      <w:r w:rsidRPr="7AA92386">
        <w:rPr>
          <w:rFonts w:eastAsia="Times New Roman" w:cs="Times New Roman"/>
          <w:szCs w:val="24"/>
        </w:rPr>
        <w:t>Zoznam názvov počítačov (</w:t>
      </w:r>
      <w:proofErr w:type="spellStart"/>
      <w:r w:rsidRPr="7AA92386">
        <w:rPr>
          <w:rFonts w:eastAsia="Times New Roman" w:cs="Times New Roman"/>
          <w:szCs w:val="24"/>
        </w:rPr>
        <w:t>hostname</w:t>
      </w:r>
      <w:proofErr w:type="spellEnd"/>
      <w:r w:rsidRPr="7AA92386">
        <w:rPr>
          <w:rFonts w:eastAsia="Times New Roman" w:cs="Times New Roman"/>
          <w:szCs w:val="24"/>
        </w:rPr>
        <w:t xml:space="preserve">, FQDN alebo IP adresa), z ktorých sa majú zozbierať údaje o nainštalovanom softvéri. Funkcia spracuje každý počítač sekvenčne. </w:t>
      </w:r>
    </w:p>
    <w:p w14:paraId="1D2497AF" w14:textId="47F7D124" w:rsidR="420BB0C9" w:rsidRDefault="420BB0C9" w:rsidP="003A7DE4">
      <w:pPr>
        <w:jc w:val="left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Príklady: </w:t>
      </w:r>
      <w:r>
        <w:br/>
      </w:r>
      <w:r w:rsidRPr="7AA92386">
        <w:rPr>
          <w:rFonts w:eastAsia="Times New Roman" w:cs="Times New Roman"/>
          <w:szCs w:val="24"/>
        </w:rPr>
        <w:t xml:space="preserve">"PC01" – jeden počítač </w:t>
      </w:r>
      <w:r>
        <w:br/>
      </w:r>
      <w:r w:rsidRPr="7AA92386">
        <w:rPr>
          <w:rFonts w:eastAsia="Times New Roman" w:cs="Times New Roman"/>
          <w:szCs w:val="24"/>
        </w:rPr>
        <w:t xml:space="preserve">"PC01","PC02","PC03" – viacero počítačov </w:t>
      </w:r>
      <w:r>
        <w:br/>
      </w:r>
      <w:r w:rsidRPr="7AA92386">
        <w:rPr>
          <w:rFonts w:eastAsia="Times New Roman" w:cs="Times New Roman"/>
          <w:szCs w:val="24"/>
        </w:rPr>
        <w:t xml:space="preserve">"192.168.1.100" – IP adresa </w:t>
      </w:r>
      <w:r>
        <w:br/>
      </w:r>
      <w:r w:rsidRPr="7AA92386">
        <w:rPr>
          <w:rFonts w:eastAsia="Times New Roman" w:cs="Times New Roman"/>
          <w:szCs w:val="24"/>
        </w:rPr>
        <w:t xml:space="preserve">"server.example.com" – </w:t>
      </w:r>
      <w:proofErr w:type="spellStart"/>
      <w:r w:rsidR="00AC1E56">
        <w:rPr>
          <w:rFonts w:eastAsia="Times New Roman" w:cs="Times New Roman"/>
          <w:szCs w:val="24"/>
        </w:rPr>
        <w:t>Link</w:t>
      </w:r>
      <w:proofErr w:type="spellEnd"/>
    </w:p>
    <w:p w14:paraId="0BB7AA26" w14:textId="77777777" w:rsidR="003A7DE4" w:rsidRDefault="003A7DE4" w:rsidP="003A7DE4">
      <w:pPr>
        <w:jc w:val="left"/>
      </w:pPr>
    </w:p>
    <w:p w14:paraId="07A613AE" w14:textId="1FF98EB1" w:rsidR="39E7BA6A" w:rsidRDefault="39E7BA6A" w:rsidP="7AA92386">
      <w:pPr>
        <w:pStyle w:val="Heading3"/>
      </w:pPr>
      <w:bookmarkStart w:id="14" w:name="_Toc219965836"/>
      <w:proofErr w:type="spellStart"/>
      <w:r w:rsidRPr="7AA92386">
        <w:t>OutFile</w:t>
      </w:r>
      <w:bookmarkEnd w:id="14"/>
      <w:proofErr w:type="spellEnd"/>
    </w:p>
    <w:p w14:paraId="48348F15" w14:textId="42735EF1" w:rsidR="39E7BA6A" w:rsidRDefault="39E7BA6A" w:rsidP="003A7DE4">
      <w:pPr>
        <w:jc w:val="left"/>
      </w:pPr>
      <w:r w:rsidRPr="7AA92386">
        <w:rPr>
          <w:rFonts w:eastAsia="Times New Roman" w:cs="Times New Roman"/>
          <w:szCs w:val="24"/>
        </w:rPr>
        <w:t xml:space="preserve">Typ: </w:t>
      </w:r>
      <w:proofErr w:type="spellStart"/>
      <w:r w:rsidRPr="7AA92386">
        <w:rPr>
          <w:rFonts w:eastAsia="Times New Roman" w:cs="Times New Roman"/>
          <w:szCs w:val="24"/>
        </w:rPr>
        <w:t>SwitchParameter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r>
        <w:br/>
      </w:r>
      <w:r w:rsidRPr="7AA92386">
        <w:rPr>
          <w:rFonts w:eastAsia="Times New Roman" w:cs="Times New Roman"/>
          <w:szCs w:val="24"/>
        </w:rPr>
        <w:t xml:space="preserve">Povinný: Nie </w:t>
      </w:r>
      <w:r>
        <w:br/>
      </w:r>
      <w:r w:rsidRPr="7AA92386">
        <w:rPr>
          <w:rFonts w:eastAsia="Times New Roman" w:cs="Times New Roman"/>
          <w:szCs w:val="24"/>
        </w:rPr>
        <w:t xml:space="preserve">Predvolená hodnota: (prepínač bez hodnoty) </w:t>
      </w:r>
    </w:p>
    <w:p w14:paraId="1E1D4603" w14:textId="61BBE2FF" w:rsidR="39E7BA6A" w:rsidRDefault="39E7BA6A" w:rsidP="7AA92386">
      <w:r w:rsidRPr="7AA92386">
        <w:rPr>
          <w:rFonts w:eastAsia="Times New Roman" w:cs="Times New Roman"/>
          <w:szCs w:val="24"/>
        </w:rPr>
        <w:t xml:space="preserve">Popis: </w:t>
      </w:r>
      <w:r>
        <w:br/>
      </w:r>
      <w:r w:rsidRPr="7AA92386">
        <w:rPr>
          <w:rFonts w:eastAsia="Times New Roman" w:cs="Times New Roman"/>
          <w:szCs w:val="24"/>
        </w:rPr>
        <w:t>Ak je prepínač zadaný, výsledok sa uloží do CSV súboru C:\Temp\ISWInfo.csv. Ak súbor existuje, bude prepísaný (použitie -</w:t>
      </w:r>
      <w:proofErr w:type="spellStart"/>
      <w:r w:rsidRPr="7AA92386">
        <w:rPr>
          <w:rFonts w:eastAsia="Times New Roman" w:cs="Times New Roman"/>
          <w:szCs w:val="24"/>
        </w:rPr>
        <w:t>Force</w:t>
      </w:r>
      <w:proofErr w:type="spellEnd"/>
      <w:r w:rsidRPr="7AA92386">
        <w:rPr>
          <w:rFonts w:eastAsia="Times New Roman" w:cs="Times New Roman"/>
          <w:szCs w:val="24"/>
        </w:rPr>
        <w:t xml:space="preserve"> parametra v Export-</w:t>
      </w:r>
      <w:proofErr w:type="spellStart"/>
      <w:r w:rsidRPr="7AA92386">
        <w:rPr>
          <w:rFonts w:eastAsia="Times New Roman" w:cs="Times New Roman"/>
          <w:szCs w:val="24"/>
        </w:rPr>
        <w:t>Csv</w:t>
      </w:r>
      <w:proofErr w:type="spellEnd"/>
      <w:r w:rsidRPr="7AA92386">
        <w:rPr>
          <w:rFonts w:eastAsia="Times New Roman" w:cs="Times New Roman"/>
          <w:szCs w:val="24"/>
        </w:rPr>
        <w:t xml:space="preserve">). </w:t>
      </w:r>
    </w:p>
    <w:p w14:paraId="5E8BE0F2" w14:textId="6D2112AC" w:rsidR="39E7BA6A" w:rsidRDefault="39E7BA6A" w:rsidP="003A7DE4">
      <w:pPr>
        <w:jc w:val="left"/>
      </w:pPr>
      <w:r w:rsidRPr="7AA92386">
        <w:rPr>
          <w:rFonts w:eastAsia="Times New Roman" w:cs="Times New Roman"/>
          <w:szCs w:val="24"/>
        </w:rPr>
        <w:t xml:space="preserve">Príklady: </w:t>
      </w:r>
      <w:r>
        <w:br/>
      </w: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-</w:t>
      </w:r>
      <w:proofErr w:type="spellStart"/>
      <w:r w:rsidRPr="7AA92386">
        <w:rPr>
          <w:rFonts w:eastAsia="Times New Roman" w:cs="Times New Roman"/>
          <w:szCs w:val="24"/>
        </w:rPr>
        <w:t>OutFile</w:t>
      </w:r>
      <w:proofErr w:type="spellEnd"/>
      <w:r w:rsidRPr="7AA92386">
        <w:rPr>
          <w:rFonts w:eastAsia="Times New Roman" w:cs="Times New Roman"/>
          <w:szCs w:val="24"/>
        </w:rPr>
        <w:t xml:space="preserve"> – uloží výstup do CSV </w:t>
      </w:r>
      <w:r>
        <w:br/>
      </w: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-</w:t>
      </w:r>
      <w:proofErr w:type="spellStart"/>
      <w:r w:rsidRPr="7AA92386">
        <w:rPr>
          <w:rFonts w:eastAsia="Times New Roman" w:cs="Times New Roman"/>
          <w:szCs w:val="24"/>
        </w:rPr>
        <w:t>ComputerName</w:t>
      </w:r>
      <w:proofErr w:type="spellEnd"/>
      <w:r w:rsidRPr="7AA92386">
        <w:rPr>
          <w:rFonts w:eastAsia="Times New Roman" w:cs="Times New Roman"/>
          <w:szCs w:val="24"/>
        </w:rPr>
        <w:t xml:space="preserve"> PC01 -</w:t>
      </w:r>
      <w:proofErr w:type="spellStart"/>
      <w:r w:rsidRPr="7AA92386">
        <w:rPr>
          <w:rFonts w:eastAsia="Times New Roman" w:cs="Times New Roman"/>
          <w:szCs w:val="24"/>
        </w:rPr>
        <w:t>OutFile</w:t>
      </w:r>
      <w:proofErr w:type="spellEnd"/>
      <w:r w:rsidRPr="7AA92386">
        <w:rPr>
          <w:rFonts w:eastAsia="Times New Roman" w:cs="Times New Roman"/>
          <w:szCs w:val="24"/>
        </w:rPr>
        <w:t xml:space="preserve"> – export z konkrétneho počítača</w:t>
      </w:r>
    </w:p>
    <w:p w14:paraId="5F926255" w14:textId="61091571" w:rsidR="0F1FC9C1" w:rsidRDefault="0F1FC9C1" w:rsidP="7AA92386">
      <w:pPr>
        <w:pStyle w:val="Heading3"/>
      </w:pPr>
      <w:bookmarkStart w:id="15" w:name="_Toc219965837"/>
      <w:proofErr w:type="spellStart"/>
      <w:r w:rsidRPr="7AA92386">
        <w:lastRenderedPageBreak/>
        <w:t>Help</w:t>
      </w:r>
      <w:bookmarkEnd w:id="15"/>
      <w:proofErr w:type="spellEnd"/>
    </w:p>
    <w:p w14:paraId="3A31BA36" w14:textId="22A9D223" w:rsidR="0F1FC9C1" w:rsidRDefault="0F1FC9C1" w:rsidP="003A7DE4">
      <w:pPr>
        <w:jc w:val="left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Typ: </w:t>
      </w:r>
      <w:proofErr w:type="spellStart"/>
      <w:r w:rsidRPr="7AA92386">
        <w:rPr>
          <w:rFonts w:eastAsia="Times New Roman" w:cs="Times New Roman"/>
          <w:szCs w:val="24"/>
        </w:rPr>
        <w:t>SwitchParameter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r>
        <w:br/>
      </w:r>
      <w:r w:rsidRPr="7AA92386">
        <w:rPr>
          <w:rFonts w:eastAsia="Times New Roman" w:cs="Times New Roman"/>
          <w:szCs w:val="24"/>
        </w:rPr>
        <w:t xml:space="preserve">Povinný: Nie </w:t>
      </w:r>
      <w:r>
        <w:br/>
      </w:r>
      <w:r w:rsidRPr="7AA92386">
        <w:rPr>
          <w:rFonts w:eastAsia="Times New Roman" w:cs="Times New Roman"/>
          <w:szCs w:val="24"/>
        </w:rPr>
        <w:t xml:space="preserve">Predvolená hodnota: (prepínač bez hodnoty) </w:t>
      </w:r>
    </w:p>
    <w:p w14:paraId="76DF1B21" w14:textId="5FA805AC" w:rsidR="0F1FC9C1" w:rsidRDefault="0F1FC9C1" w:rsidP="7AA92386">
      <w:pPr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Popis: </w:t>
      </w:r>
      <w:r>
        <w:br/>
      </w:r>
      <w:r w:rsidRPr="7AA92386">
        <w:rPr>
          <w:rFonts w:eastAsia="Times New Roman" w:cs="Times New Roman"/>
          <w:szCs w:val="24"/>
        </w:rPr>
        <w:t xml:space="preserve">Ak je prepínač zadaný, funkcia nevykonáva žiadny zber dát, ale otvorí lokálny súbor ISWInfoHELP.html v rovnakom priečinku ako skript v predvolenom webovom prehliadači. Ak súbor neexistuje, vypíše chybovú hlášku. </w:t>
      </w:r>
    </w:p>
    <w:p w14:paraId="0D7A69D5" w14:textId="79F4A61D" w:rsidR="0F1FC9C1" w:rsidRDefault="0F1FC9C1" w:rsidP="003A7DE4">
      <w:pPr>
        <w:jc w:val="left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Príklady: </w:t>
      </w:r>
      <w:r>
        <w:br/>
      </w: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-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  <w:r w:rsidRPr="7AA92386">
        <w:rPr>
          <w:rFonts w:eastAsia="Times New Roman" w:cs="Times New Roman"/>
          <w:szCs w:val="24"/>
        </w:rPr>
        <w:t xml:space="preserve"> – otvorí HTML dokumentáciu </w:t>
      </w:r>
      <w:r>
        <w:br/>
      </w: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-</w:t>
      </w:r>
      <w:proofErr w:type="spellStart"/>
      <w:r w:rsidRPr="7AA92386">
        <w:rPr>
          <w:rFonts w:eastAsia="Times New Roman" w:cs="Times New Roman"/>
          <w:szCs w:val="24"/>
        </w:rPr>
        <w:t>ComputerName</w:t>
      </w:r>
      <w:proofErr w:type="spellEnd"/>
      <w:r w:rsidRPr="7AA92386">
        <w:rPr>
          <w:rFonts w:eastAsia="Times New Roman" w:cs="Times New Roman"/>
          <w:szCs w:val="24"/>
        </w:rPr>
        <w:t xml:space="preserve"> PC01 -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  <w:r w:rsidRPr="7AA92386">
        <w:rPr>
          <w:rFonts w:eastAsia="Times New Roman" w:cs="Times New Roman"/>
          <w:szCs w:val="24"/>
        </w:rPr>
        <w:t xml:space="preserve"> – -</w:t>
      </w:r>
      <w:proofErr w:type="spellStart"/>
      <w:r w:rsidRPr="7AA92386">
        <w:rPr>
          <w:rFonts w:eastAsia="Times New Roman" w:cs="Times New Roman"/>
          <w:szCs w:val="24"/>
        </w:rPr>
        <w:t>ComputerName</w:t>
      </w:r>
      <w:proofErr w:type="spellEnd"/>
      <w:r w:rsidRPr="7AA92386">
        <w:rPr>
          <w:rFonts w:eastAsia="Times New Roman" w:cs="Times New Roman"/>
          <w:szCs w:val="24"/>
        </w:rPr>
        <w:t xml:space="preserve"> sa ignoruje, otvára sa len 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</w:p>
    <w:p w14:paraId="33C363D7" w14:textId="77777777" w:rsidR="003A7DE4" w:rsidRDefault="003A7DE4" w:rsidP="003A7DE4">
      <w:pPr>
        <w:jc w:val="left"/>
        <w:rPr>
          <w:rFonts w:eastAsia="Times New Roman" w:cs="Times New Roman"/>
          <w:szCs w:val="24"/>
        </w:rPr>
      </w:pPr>
    </w:p>
    <w:p w14:paraId="598A1477" w14:textId="62188471" w:rsidR="6E61C90E" w:rsidRDefault="6E61C90E" w:rsidP="7AA92386">
      <w:pPr>
        <w:pStyle w:val="Heading3"/>
      </w:pPr>
      <w:bookmarkStart w:id="16" w:name="_Toc219965838"/>
      <w:proofErr w:type="spellStart"/>
      <w:r w:rsidRPr="7AA92386">
        <w:t>Common</w:t>
      </w:r>
      <w:proofErr w:type="spellEnd"/>
      <w:r w:rsidRPr="7AA92386">
        <w:t xml:space="preserve"> </w:t>
      </w:r>
      <w:proofErr w:type="spellStart"/>
      <w:r w:rsidRPr="7AA92386">
        <w:t>Parameters</w:t>
      </w:r>
      <w:bookmarkEnd w:id="16"/>
      <w:proofErr w:type="spellEnd"/>
    </w:p>
    <w:p w14:paraId="3DC3D669" w14:textId="5CB5A380" w:rsidR="6E61C90E" w:rsidRDefault="6E61C90E" w:rsidP="7AA92386">
      <w:r w:rsidRPr="7AA92386">
        <w:rPr>
          <w:rFonts w:eastAsia="Times New Roman" w:cs="Times New Roman"/>
          <w:szCs w:val="24"/>
        </w:rPr>
        <w:t xml:space="preserve">Funkcia podporuje </w:t>
      </w:r>
      <w:proofErr w:type="spellStart"/>
      <w:r w:rsidR="00896162" w:rsidRPr="00896162">
        <w:rPr>
          <w:rFonts w:eastAsia="Times New Roman" w:cs="Times New Roman"/>
          <w:szCs w:val="24"/>
        </w:rPr>
        <w:t>advanced</w:t>
      </w:r>
      <w:proofErr w:type="spellEnd"/>
      <w:r w:rsidR="00896162" w:rsidRPr="00896162">
        <w:rPr>
          <w:rFonts w:eastAsia="Times New Roman" w:cs="Times New Roman"/>
          <w:szCs w:val="24"/>
        </w:rPr>
        <w:t xml:space="preserve"> </w:t>
      </w:r>
      <w:proofErr w:type="spellStart"/>
      <w:r w:rsidR="00896162" w:rsidRPr="00896162">
        <w:rPr>
          <w:rFonts w:eastAsia="Times New Roman" w:cs="Times New Roman"/>
          <w:szCs w:val="24"/>
        </w:rPr>
        <w:t>function</w:t>
      </w:r>
      <w:proofErr w:type="spellEnd"/>
      <w:r w:rsidR="00896162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PowerShell</w:t>
      </w:r>
      <w:proofErr w:type="spellEnd"/>
      <w:r w:rsidRPr="7AA92386">
        <w:rPr>
          <w:rFonts w:eastAsia="Times New Roman" w:cs="Times New Roman"/>
          <w:szCs w:val="24"/>
        </w:rPr>
        <w:t xml:space="preserve"> parametre: </w:t>
      </w:r>
    </w:p>
    <w:p w14:paraId="27403A3D" w14:textId="1FE9C970" w:rsidR="6E61C90E" w:rsidRDefault="6E61C90E" w:rsidP="003A7DE4">
      <w:pPr>
        <w:jc w:val="left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>-</w:t>
      </w:r>
      <w:proofErr w:type="spellStart"/>
      <w:r w:rsidRPr="7AA92386">
        <w:rPr>
          <w:rFonts w:eastAsia="Times New Roman" w:cs="Times New Roman"/>
          <w:szCs w:val="24"/>
        </w:rPr>
        <w:t>Verbose</w:t>
      </w:r>
      <w:proofErr w:type="spellEnd"/>
      <w:r w:rsidRPr="7AA92386">
        <w:rPr>
          <w:rFonts w:eastAsia="Times New Roman" w:cs="Times New Roman"/>
          <w:szCs w:val="24"/>
        </w:rPr>
        <w:t xml:space="preserve"> – podrobný výstup </w:t>
      </w:r>
      <w:r>
        <w:br/>
      </w:r>
      <w:r w:rsidRPr="7AA92386">
        <w:rPr>
          <w:rFonts w:eastAsia="Times New Roman" w:cs="Times New Roman"/>
          <w:szCs w:val="24"/>
        </w:rPr>
        <w:t>-</w:t>
      </w:r>
      <w:proofErr w:type="spellStart"/>
      <w:r w:rsidRPr="7AA92386">
        <w:rPr>
          <w:rFonts w:eastAsia="Times New Roman" w:cs="Times New Roman"/>
          <w:szCs w:val="24"/>
        </w:rPr>
        <w:t>Debug</w:t>
      </w:r>
      <w:proofErr w:type="spellEnd"/>
      <w:r w:rsidRPr="7AA92386">
        <w:rPr>
          <w:rFonts w:eastAsia="Times New Roman" w:cs="Times New Roman"/>
          <w:szCs w:val="24"/>
        </w:rPr>
        <w:t xml:space="preserve"> – ladiace informácie </w:t>
      </w:r>
      <w:r>
        <w:br/>
      </w:r>
      <w:r w:rsidRPr="7AA92386">
        <w:rPr>
          <w:rFonts w:eastAsia="Times New Roman" w:cs="Times New Roman"/>
          <w:szCs w:val="24"/>
        </w:rPr>
        <w:t>-</w:t>
      </w:r>
      <w:proofErr w:type="spellStart"/>
      <w:r w:rsidRPr="7AA92386">
        <w:rPr>
          <w:rFonts w:eastAsia="Times New Roman" w:cs="Times New Roman"/>
          <w:szCs w:val="24"/>
        </w:rPr>
        <w:t>ErrorAction</w:t>
      </w:r>
      <w:proofErr w:type="spellEnd"/>
      <w:r w:rsidRPr="7AA92386">
        <w:rPr>
          <w:rFonts w:eastAsia="Times New Roman" w:cs="Times New Roman"/>
          <w:szCs w:val="24"/>
        </w:rPr>
        <w:t xml:space="preserve"> – spôsob spracovania chýb (</w:t>
      </w:r>
      <w:proofErr w:type="spellStart"/>
      <w:r w:rsidRPr="7AA92386">
        <w:rPr>
          <w:rFonts w:eastAsia="Times New Roman" w:cs="Times New Roman"/>
          <w:szCs w:val="24"/>
        </w:rPr>
        <w:t>Continue</w:t>
      </w:r>
      <w:proofErr w:type="spellEnd"/>
      <w:r w:rsidRPr="7AA92386">
        <w:rPr>
          <w:rFonts w:eastAsia="Times New Roman" w:cs="Times New Roman"/>
          <w:szCs w:val="24"/>
        </w:rPr>
        <w:t xml:space="preserve">, Stop, </w:t>
      </w:r>
      <w:proofErr w:type="spellStart"/>
      <w:r w:rsidRPr="7AA92386">
        <w:rPr>
          <w:rFonts w:eastAsia="Times New Roman" w:cs="Times New Roman"/>
          <w:szCs w:val="24"/>
        </w:rPr>
        <w:t>SilentlyContinue</w:t>
      </w:r>
      <w:proofErr w:type="spellEnd"/>
      <w:r w:rsidRPr="7AA92386">
        <w:rPr>
          <w:rFonts w:eastAsia="Times New Roman" w:cs="Times New Roman"/>
          <w:szCs w:val="24"/>
        </w:rPr>
        <w:t xml:space="preserve">, </w:t>
      </w:r>
      <w:proofErr w:type="spellStart"/>
      <w:r w:rsidRPr="7AA92386">
        <w:rPr>
          <w:rFonts w:eastAsia="Times New Roman" w:cs="Times New Roman"/>
          <w:szCs w:val="24"/>
        </w:rPr>
        <w:t>Inquire</w:t>
      </w:r>
      <w:proofErr w:type="spellEnd"/>
      <w:r w:rsidRPr="7AA92386">
        <w:rPr>
          <w:rFonts w:eastAsia="Times New Roman" w:cs="Times New Roman"/>
          <w:szCs w:val="24"/>
        </w:rPr>
        <w:t xml:space="preserve">) </w:t>
      </w:r>
      <w:r>
        <w:br/>
      </w:r>
      <w:r w:rsidRPr="7AA92386">
        <w:rPr>
          <w:rFonts w:eastAsia="Times New Roman" w:cs="Times New Roman"/>
          <w:szCs w:val="24"/>
        </w:rPr>
        <w:t>-</w:t>
      </w:r>
      <w:proofErr w:type="spellStart"/>
      <w:r w:rsidRPr="7AA92386">
        <w:rPr>
          <w:rFonts w:eastAsia="Times New Roman" w:cs="Times New Roman"/>
          <w:szCs w:val="24"/>
        </w:rPr>
        <w:t>WarningAction</w:t>
      </w:r>
      <w:proofErr w:type="spellEnd"/>
      <w:r w:rsidRPr="7AA92386">
        <w:rPr>
          <w:rFonts w:eastAsia="Times New Roman" w:cs="Times New Roman"/>
          <w:szCs w:val="24"/>
        </w:rPr>
        <w:t xml:space="preserve"> – spôsob spracovania upozornení </w:t>
      </w:r>
    </w:p>
    <w:p w14:paraId="056FCFBC" w14:textId="62C360D8" w:rsidR="6E61C90E" w:rsidRDefault="6E61C90E" w:rsidP="7AA92386">
      <w:pPr>
        <w:rPr>
          <w:rFonts w:eastAsia="Times New Roman" w:cs="Times New Roman"/>
          <w:szCs w:val="24"/>
          <w:lang w:val="en-US"/>
        </w:rPr>
      </w:pPr>
      <w:proofErr w:type="spellStart"/>
      <w:r w:rsidRPr="7AA92386">
        <w:rPr>
          <w:rFonts w:eastAsia="Times New Roman" w:cs="Times New Roman"/>
          <w:szCs w:val="24"/>
          <w:lang w:val="en-US"/>
        </w:rPr>
        <w:t>Príklad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: </w:t>
      </w:r>
      <w:r>
        <w:br/>
      </w:r>
      <w:r w:rsidRPr="7AA92386">
        <w:rPr>
          <w:rFonts w:eastAsia="Times New Roman" w:cs="Times New Roman"/>
          <w:szCs w:val="24"/>
          <w:lang w:val="en-US"/>
        </w:rPr>
        <w:t>Get-</w:t>
      </w:r>
      <w:proofErr w:type="spellStart"/>
      <w:r w:rsidRPr="7AA92386">
        <w:rPr>
          <w:rFonts w:eastAsia="Times New Roman" w:cs="Times New Roman"/>
          <w:szCs w:val="24"/>
          <w:lang w:val="en-US"/>
        </w:rPr>
        <w:t>ISWInfo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-</w:t>
      </w:r>
      <w:proofErr w:type="spellStart"/>
      <w:r w:rsidRPr="7AA92386">
        <w:rPr>
          <w:rFonts w:eastAsia="Times New Roman" w:cs="Times New Roman"/>
          <w:szCs w:val="24"/>
          <w:lang w:val="en-US"/>
        </w:rPr>
        <w:t>ComputerName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PC01 -Verbose -</w:t>
      </w:r>
      <w:proofErr w:type="spellStart"/>
      <w:r w:rsidRPr="7AA92386">
        <w:rPr>
          <w:rFonts w:eastAsia="Times New Roman" w:cs="Times New Roman"/>
          <w:szCs w:val="24"/>
          <w:lang w:val="en-US"/>
        </w:rPr>
        <w:t>ErrorAction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Continue</w:t>
      </w:r>
    </w:p>
    <w:p w14:paraId="3A89B75B" w14:textId="5D9E8E69" w:rsidR="003C26B5" w:rsidRDefault="2E4C3145" w:rsidP="7AA92386">
      <w:pPr>
        <w:pStyle w:val="Heading1"/>
      </w:pPr>
      <w:bookmarkStart w:id="17" w:name="_Toc219965839"/>
      <w:r>
        <w:lastRenderedPageBreak/>
        <w:t xml:space="preserve">Vstupy a </w:t>
      </w:r>
      <w:r w:rsidR="6F6CF6A3">
        <w:t>výstupy</w:t>
      </w:r>
      <w:bookmarkEnd w:id="17"/>
    </w:p>
    <w:p w14:paraId="33441E79" w14:textId="1FB8C309" w:rsidR="2E4C3145" w:rsidRDefault="2E4C3145" w:rsidP="7AA92386">
      <w:pPr>
        <w:pStyle w:val="Heading2"/>
      </w:pPr>
      <w:bookmarkStart w:id="18" w:name="_Toc219965840"/>
      <w:r>
        <w:t>vstupy</w:t>
      </w:r>
      <w:bookmarkEnd w:id="18"/>
    </w:p>
    <w:p w14:paraId="4BD29F8C" w14:textId="4345CB88" w:rsidR="003A7DE4" w:rsidRDefault="00B52DAB" w:rsidP="00B52DAB">
      <w:pPr>
        <w:ind w:firstLine="576"/>
      </w:pPr>
      <w:r w:rsidRPr="00B52DAB">
        <w:t>Funkcia Get-</w:t>
      </w:r>
      <w:proofErr w:type="spellStart"/>
      <w:r w:rsidRPr="00B52DAB">
        <w:t>ISWInfo</w:t>
      </w:r>
      <w:proofErr w:type="spellEnd"/>
      <w:r w:rsidRPr="00B52DAB">
        <w:t xml:space="preserve"> neprijíma vstupné objekty priamo cez </w:t>
      </w:r>
      <w:proofErr w:type="spellStart"/>
      <w:r w:rsidRPr="00B52DAB">
        <w:t>pipeline</w:t>
      </w:r>
      <w:proofErr w:type="spellEnd"/>
      <w:r w:rsidRPr="00B52DAB">
        <w:t xml:space="preserve"> ako primárny zdroj dát. Vstupné údaje sú poskytované prostredníctvom parametra </w:t>
      </w:r>
      <w:proofErr w:type="spellStart"/>
      <w:r w:rsidRPr="00B52DAB">
        <w:t>ComputerName</w:t>
      </w:r>
      <w:proofErr w:type="spellEnd"/>
      <w:r w:rsidRPr="00B52DAB">
        <w:t>.</w:t>
      </w:r>
    </w:p>
    <w:p w14:paraId="1B47EF3C" w14:textId="3FD4417C" w:rsidR="00B52DAB" w:rsidRDefault="00B52DAB" w:rsidP="00B52DAB">
      <w:pPr>
        <w:ind w:firstLine="576"/>
      </w:pPr>
      <w:r w:rsidRPr="00B52DAB">
        <w:t xml:space="preserve">Parameter </w:t>
      </w:r>
      <w:proofErr w:type="spellStart"/>
      <w:r w:rsidRPr="00B52DAB">
        <w:t>ComputerName</w:t>
      </w:r>
      <w:proofErr w:type="spellEnd"/>
      <w:r w:rsidRPr="00B52DAB">
        <w:t xml:space="preserve"> podporuje atribút </w:t>
      </w:r>
      <w:proofErr w:type="spellStart"/>
      <w:r w:rsidRPr="00B52DAB">
        <w:t>ValueFromPipelineByPropertyName</w:t>
      </w:r>
      <w:proofErr w:type="spellEnd"/>
      <w:r w:rsidRPr="00B52DAB">
        <w:t xml:space="preserve">, čo umožňuje spracovanie objektov z </w:t>
      </w:r>
      <w:proofErr w:type="spellStart"/>
      <w:r w:rsidRPr="00B52DAB">
        <w:t>pipeline</w:t>
      </w:r>
      <w:proofErr w:type="spellEnd"/>
      <w:r w:rsidRPr="00B52DAB">
        <w:t xml:space="preserve">, ak obsahujú vlastnosť </w:t>
      </w:r>
      <w:proofErr w:type="spellStart"/>
      <w:r w:rsidRPr="00B52DAB">
        <w:t>ComputerName</w:t>
      </w:r>
      <w:proofErr w:type="spellEnd"/>
      <w:r w:rsidRPr="00B52DAB">
        <w:t xml:space="preserve"> typu [</w:t>
      </w:r>
      <w:proofErr w:type="spellStart"/>
      <w:r w:rsidRPr="00B52DAB">
        <w:t>string</w:t>
      </w:r>
      <w:proofErr w:type="spellEnd"/>
      <w:r w:rsidRPr="00B52DAB">
        <w:t>]</w:t>
      </w:r>
    </w:p>
    <w:p w14:paraId="03797D81" w14:textId="35938BCA" w:rsidR="00B52DAB" w:rsidRPr="00B52DAB" w:rsidRDefault="00B52DAB" w:rsidP="00B52DAB">
      <w:pPr>
        <w:ind w:firstLine="576"/>
      </w:pPr>
      <w:r w:rsidRPr="00B52DAB">
        <w:t xml:space="preserve">Ak parameter </w:t>
      </w:r>
      <w:proofErr w:type="spellStart"/>
      <w:r w:rsidRPr="00B52DAB">
        <w:t>ComputerName</w:t>
      </w:r>
      <w:proofErr w:type="spellEnd"/>
      <w:r w:rsidRPr="00B52DAB">
        <w:t xml:space="preserve"> nie je zadaný, funkcia automaticky použije názov lokálneho počítača</w:t>
      </w:r>
    </w:p>
    <w:p w14:paraId="4312EE23" w14:textId="2C63E496" w:rsidR="2E4C3145" w:rsidRDefault="2E4C3145" w:rsidP="7AA92386">
      <w:pPr>
        <w:pStyle w:val="Heading2"/>
      </w:pPr>
      <w:bookmarkStart w:id="19" w:name="_Toc219965841"/>
      <w:r>
        <w:t>Výstupy</w:t>
      </w:r>
      <w:bookmarkEnd w:id="19"/>
    </w:p>
    <w:p w14:paraId="73E587F3" w14:textId="17DBBE0E" w:rsidR="79A4B2B5" w:rsidRDefault="79A4B2B5" w:rsidP="7AA92386">
      <w:r w:rsidRPr="7AA92386">
        <w:rPr>
          <w:rFonts w:eastAsia="Times New Roman" w:cs="Times New Roman"/>
          <w:szCs w:val="24"/>
        </w:rPr>
        <w:t>Funkcia vracia objekty</w:t>
      </w:r>
      <w:r w:rsidR="00896162">
        <w:rPr>
          <w:rFonts w:eastAsia="Times New Roman" w:cs="Times New Roman"/>
          <w:szCs w:val="24"/>
        </w:rPr>
        <w:t xml:space="preserve"> do </w:t>
      </w:r>
      <w:r w:rsidR="007D0885">
        <w:rPr>
          <w:rFonts w:eastAsia="Times New Roman" w:cs="Times New Roman"/>
          <w:szCs w:val="24"/>
        </w:rPr>
        <w:t>konzoly</w:t>
      </w:r>
      <w:r w:rsidR="00896162">
        <w:rPr>
          <w:rFonts w:eastAsia="Times New Roman" w:cs="Times New Roman"/>
          <w:szCs w:val="24"/>
        </w:rPr>
        <w:t xml:space="preserve"> alebo do </w:t>
      </w:r>
      <w:proofErr w:type="spellStart"/>
      <w:r w:rsidR="00896162">
        <w:rPr>
          <w:rFonts w:eastAsia="Times New Roman" w:cs="Times New Roman"/>
          <w:szCs w:val="24"/>
        </w:rPr>
        <w:t>suboru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PSCustomObject</w:t>
      </w:r>
      <w:proofErr w:type="spellEnd"/>
      <w:r w:rsidRPr="7AA92386">
        <w:rPr>
          <w:rFonts w:eastAsia="Times New Roman" w:cs="Times New Roman"/>
          <w:szCs w:val="24"/>
        </w:rPr>
        <w:t xml:space="preserve"> so nasledujúcou štruktúrou: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7AA92386" w14:paraId="54BEC0FD" w14:textId="77777777" w:rsidTr="7AA92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D1D72CE" w14:textId="2408A891" w:rsidR="79A4B2B5" w:rsidRDefault="79A4B2B5" w:rsidP="7AA92386">
            <w:pPr>
              <w:rPr>
                <w:rFonts w:eastAsia="Times New Roman" w:cs="Times New Roman"/>
                <w:sz w:val="24"/>
                <w:szCs w:val="24"/>
              </w:rPr>
            </w:pPr>
            <w:r w:rsidRPr="7AA92386">
              <w:rPr>
                <w:rFonts w:eastAsia="Times New Roman" w:cs="Times New Roman"/>
                <w:sz w:val="24"/>
                <w:szCs w:val="24"/>
              </w:rPr>
              <w:t>Vlastnosť</w:t>
            </w:r>
          </w:p>
        </w:tc>
        <w:tc>
          <w:tcPr>
            <w:tcW w:w="3020" w:type="dxa"/>
          </w:tcPr>
          <w:p w14:paraId="6782A5D2" w14:textId="0E626B49" w:rsidR="79A4B2B5" w:rsidRDefault="79A4B2B5" w:rsidP="7AA92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7AA92386">
              <w:rPr>
                <w:rFonts w:eastAsia="Times New Roman" w:cs="Times New Roman"/>
                <w:sz w:val="24"/>
                <w:szCs w:val="24"/>
              </w:rPr>
              <w:t>Typ</w:t>
            </w:r>
          </w:p>
        </w:tc>
        <w:tc>
          <w:tcPr>
            <w:tcW w:w="3020" w:type="dxa"/>
          </w:tcPr>
          <w:p w14:paraId="7998D818" w14:textId="74AD785A" w:rsidR="79A4B2B5" w:rsidRDefault="79A4B2B5" w:rsidP="7AA92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7AA92386">
              <w:rPr>
                <w:rFonts w:eastAsia="Times New Roman" w:cs="Times New Roman"/>
                <w:sz w:val="24"/>
                <w:szCs w:val="24"/>
              </w:rPr>
              <w:t>Popis</w:t>
            </w:r>
          </w:p>
        </w:tc>
      </w:tr>
      <w:tr w:rsidR="7AA92386" w14:paraId="1EB6EEB1" w14:textId="77777777" w:rsidTr="7AA923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A474DED" w14:textId="6C1D7EB7" w:rsidR="79A4B2B5" w:rsidRDefault="79A4B2B5" w:rsidP="7AA9238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ComputerName</w:t>
            </w:r>
            <w:proofErr w:type="spellEnd"/>
          </w:p>
        </w:tc>
        <w:tc>
          <w:tcPr>
            <w:tcW w:w="3020" w:type="dxa"/>
          </w:tcPr>
          <w:p w14:paraId="06E82DAB" w14:textId="694E135F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string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]</w:t>
            </w:r>
          </w:p>
        </w:tc>
        <w:tc>
          <w:tcPr>
            <w:tcW w:w="3020" w:type="dxa"/>
          </w:tcPr>
          <w:p w14:paraId="58AC6AE8" w14:textId="39B09379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Názov počítača, z ktorého boli údaje získané</w:t>
            </w:r>
          </w:p>
        </w:tc>
      </w:tr>
      <w:tr w:rsidR="7AA92386" w14:paraId="148438BD" w14:textId="77777777" w:rsidTr="7AA923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4FBF5F6" w14:textId="070C62FC" w:rsidR="79A4B2B5" w:rsidRDefault="79A4B2B5" w:rsidP="7AA9238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3020" w:type="dxa"/>
          </w:tcPr>
          <w:p w14:paraId="73CC311F" w14:textId="135D0AC0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string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]</w:t>
            </w:r>
          </w:p>
        </w:tc>
        <w:tc>
          <w:tcPr>
            <w:tcW w:w="3020" w:type="dxa"/>
          </w:tcPr>
          <w:p w14:paraId="08225FBF" w14:textId="5EC858B7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 xml:space="preserve">Názov aplikácie (tak, ako je uvedený v 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registry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7AA92386" w14:paraId="59F51FA7" w14:textId="77777777" w:rsidTr="7AA923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45E0D5F" w14:textId="6FA3DC45" w:rsidR="79A4B2B5" w:rsidRDefault="79A4B2B5" w:rsidP="7AA9238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3020" w:type="dxa"/>
          </w:tcPr>
          <w:p w14:paraId="6DD72613" w14:textId="2E41D41B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string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]</w:t>
            </w:r>
          </w:p>
        </w:tc>
        <w:tc>
          <w:tcPr>
            <w:tcW w:w="3020" w:type="dxa"/>
          </w:tcPr>
          <w:p w14:paraId="12DA338B" w14:textId="3293FCBB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Verzia aplikácie (formát závisí od výrobcu)</w:t>
            </w:r>
          </w:p>
        </w:tc>
      </w:tr>
      <w:tr w:rsidR="7AA92386" w14:paraId="422F901F" w14:textId="77777777" w:rsidTr="7AA923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EDA2664" w14:textId="4A4EAEA1" w:rsidR="79A4B2B5" w:rsidRDefault="79A4B2B5" w:rsidP="7AA9238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Vendor</w:t>
            </w:r>
            <w:proofErr w:type="spellEnd"/>
          </w:p>
        </w:tc>
        <w:tc>
          <w:tcPr>
            <w:tcW w:w="3020" w:type="dxa"/>
          </w:tcPr>
          <w:p w14:paraId="2743A3F7" w14:textId="13F80279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string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]</w:t>
            </w:r>
          </w:p>
        </w:tc>
        <w:tc>
          <w:tcPr>
            <w:tcW w:w="3020" w:type="dxa"/>
          </w:tcPr>
          <w:p w14:paraId="40A86552" w14:textId="52300DF9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Názov výrobcu aplikácie</w:t>
            </w:r>
          </w:p>
        </w:tc>
      </w:tr>
      <w:tr w:rsidR="7AA92386" w14:paraId="29D43C64" w14:textId="77777777" w:rsidTr="7AA923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3F865A8" w14:textId="40EBBBB2" w:rsidR="79A4B2B5" w:rsidRDefault="79A4B2B5" w:rsidP="7AA9238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InstallDate</w:t>
            </w:r>
            <w:proofErr w:type="spellEnd"/>
          </w:p>
        </w:tc>
        <w:tc>
          <w:tcPr>
            <w:tcW w:w="3020" w:type="dxa"/>
          </w:tcPr>
          <w:p w14:paraId="27EE46AA" w14:textId="7440455C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string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]</w:t>
            </w:r>
          </w:p>
        </w:tc>
        <w:tc>
          <w:tcPr>
            <w:tcW w:w="3020" w:type="dxa"/>
          </w:tcPr>
          <w:p w14:paraId="06A6AE26" w14:textId="2A971868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7AA92386">
              <w:rPr>
                <w:rFonts w:eastAsia="Times New Roman" w:cs="Times New Roman"/>
                <w:sz w:val="24"/>
                <w:szCs w:val="24"/>
              </w:rPr>
              <w:t xml:space="preserve">Dátum inštalácie vo formáte 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dd.MM.yyyy</w:t>
            </w:r>
            <w:proofErr w:type="spellEnd"/>
          </w:p>
        </w:tc>
      </w:tr>
    </w:tbl>
    <w:p w14:paraId="06749F4F" w14:textId="3EF9A7A4" w:rsidR="217393FC" w:rsidRDefault="217393FC" w:rsidP="7AA92386">
      <w:pPr>
        <w:jc w:val="center"/>
        <w:rPr>
          <w:rFonts w:eastAsia="Times New Roman" w:cs="Times New Roman"/>
          <w:sz w:val="20"/>
          <w:szCs w:val="20"/>
        </w:rPr>
      </w:pPr>
      <w:r w:rsidRPr="7AA92386">
        <w:rPr>
          <w:rFonts w:eastAsia="Times New Roman" w:cs="Times New Roman"/>
          <w:sz w:val="20"/>
          <w:szCs w:val="20"/>
        </w:rPr>
        <w:t xml:space="preserve">Table 1: Výstupné vlastnosti </w:t>
      </w:r>
      <w:proofErr w:type="spellStart"/>
      <w:r w:rsidRPr="7AA92386">
        <w:rPr>
          <w:rFonts w:eastAsia="Times New Roman" w:cs="Times New Roman"/>
          <w:sz w:val="20"/>
          <w:szCs w:val="20"/>
        </w:rPr>
        <w:t>PSCustomObject</w:t>
      </w:r>
      <w:proofErr w:type="spellEnd"/>
    </w:p>
    <w:p w14:paraId="34E95784" w14:textId="376AFEEA" w:rsidR="217393FC" w:rsidRDefault="217393FC" w:rsidP="7AA92386">
      <w:r w:rsidRPr="7AA92386">
        <w:rPr>
          <w:rFonts w:eastAsia="Times New Roman" w:cs="Times New Roman"/>
          <w:szCs w:val="24"/>
        </w:rPr>
        <w:t>Poznámka: Všetky vlastnosti sú typ [</w:t>
      </w:r>
      <w:proofErr w:type="spellStart"/>
      <w:r w:rsidRPr="7AA92386">
        <w:rPr>
          <w:rFonts w:eastAsia="Times New Roman" w:cs="Times New Roman"/>
          <w:szCs w:val="24"/>
        </w:rPr>
        <w:t>string</w:t>
      </w:r>
      <w:proofErr w:type="spellEnd"/>
      <w:r w:rsidRPr="7AA92386">
        <w:rPr>
          <w:rFonts w:eastAsia="Times New Roman" w:cs="Times New Roman"/>
          <w:szCs w:val="24"/>
        </w:rPr>
        <w:t xml:space="preserve">], vrátane </w:t>
      </w:r>
      <w:proofErr w:type="spellStart"/>
      <w:r w:rsidRPr="7AA92386">
        <w:rPr>
          <w:rFonts w:eastAsia="Times New Roman" w:cs="Times New Roman"/>
          <w:szCs w:val="24"/>
        </w:rPr>
        <w:t>InstallDate</w:t>
      </w:r>
      <w:proofErr w:type="spellEnd"/>
      <w:r w:rsidRPr="7AA92386">
        <w:rPr>
          <w:rFonts w:eastAsia="Times New Roman" w:cs="Times New Roman"/>
          <w:szCs w:val="24"/>
        </w:rPr>
        <w:t xml:space="preserve"> (konvertovaný z pôvodného </w:t>
      </w:r>
      <w:proofErr w:type="spellStart"/>
      <w:r w:rsidRPr="7AA92386">
        <w:rPr>
          <w:rFonts w:eastAsia="Times New Roman" w:cs="Times New Roman"/>
          <w:szCs w:val="24"/>
        </w:rPr>
        <w:t>yyyyMMdd</w:t>
      </w:r>
      <w:proofErr w:type="spellEnd"/>
      <w:r w:rsidRPr="7AA92386">
        <w:rPr>
          <w:rFonts w:eastAsia="Times New Roman" w:cs="Times New Roman"/>
          <w:szCs w:val="24"/>
        </w:rPr>
        <w:t xml:space="preserve"> do slovenského formátu).</w:t>
      </w:r>
    </w:p>
    <w:p w14:paraId="0CC85B56" w14:textId="09277C90" w:rsidR="217393FC" w:rsidRDefault="217393FC" w:rsidP="7AA92386">
      <w:pPr>
        <w:pStyle w:val="Heading1"/>
      </w:pPr>
      <w:bookmarkStart w:id="20" w:name="_Toc219965842"/>
      <w:r w:rsidRPr="7AA92386">
        <w:lastRenderedPageBreak/>
        <w:t>Príklady použitia</w:t>
      </w:r>
      <w:bookmarkEnd w:id="20"/>
    </w:p>
    <w:p w14:paraId="684F12B0" w14:textId="0AE3610C" w:rsidR="217393FC" w:rsidRDefault="217393FC" w:rsidP="7AA92386">
      <w:pPr>
        <w:pStyle w:val="Heading2"/>
      </w:pPr>
      <w:bookmarkStart w:id="21" w:name="_Toc219965843"/>
      <w:r w:rsidRPr="7AA92386">
        <w:t>Príklad 1 – Softvér na lokálnom počítači</w:t>
      </w:r>
      <w:bookmarkEnd w:id="21"/>
    </w:p>
    <w:p w14:paraId="4F372B35" w14:textId="77777777" w:rsidR="003A7DE4" w:rsidRDefault="217393FC" w:rsidP="003A7DE4">
      <w:pPr>
        <w:jc w:val="left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</w:p>
    <w:p w14:paraId="746380FA" w14:textId="67269BE2" w:rsidR="217393FC" w:rsidRDefault="217393FC" w:rsidP="003A7DE4">
      <w:pPr>
        <w:jc w:val="left"/>
      </w:pPr>
      <w:r w:rsidRPr="7AA92386">
        <w:rPr>
          <w:rFonts w:eastAsia="Times New Roman" w:cs="Times New Roman"/>
          <w:szCs w:val="24"/>
        </w:rPr>
        <w:t xml:space="preserve">Výstup: </w:t>
      </w:r>
      <w:r>
        <w:br/>
      </w:r>
      <w:r w:rsidRPr="7AA92386">
        <w:rPr>
          <w:rFonts w:eastAsia="Times New Roman" w:cs="Times New Roman"/>
          <w:szCs w:val="24"/>
        </w:rPr>
        <w:t xml:space="preserve">Zobrazí zoznam nainštalovaného softvéru na lokálnom počítači v tabuľkovej forme. Výstup sa nezapisuje do súboru. </w:t>
      </w:r>
    </w:p>
    <w:p w14:paraId="711F890A" w14:textId="518BB18D" w:rsidR="217393FC" w:rsidRDefault="217393FC" w:rsidP="003A7DE4">
      <w:pPr>
        <w:jc w:val="left"/>
        <w:rPr>
          <w:rFonts w:eastAsia="Times New Roman" w:cs="Times New Roman"/>
          <w:szCs w:val="24"/>
        </w:rPr>
      </w:pPr>
      <w:r w:rsidRPr="003A7DE4">
        <w:rPr>
          <w:rFonts w:eastAsia="Times New Roman" w:cs="Times New Roman"/>
          <w:szCs w:val="24"/>
        </w:rPr>
        <w:t xml:space="preserve">Očakávaný rezultát: </w:t>
      </w:r>
      <w:r>
        <w:br/>
      </w:r>
      <w:r w:rsidR="406DAAE9" w:rsidRPr="003A7DE4">
        <w:rPr>
          <w:rFonts w:eastAsia="Times New Roman" w:cs="Times New Roman"/>
          <w:szCs w:val="24"/>
        </w:rPr>
        <w:t>#########################</w:t>
      </w:r>
      <w:r>
        <w:br/>
      </w:r>
      <w:r w:rsidR="406DAAE9" w:rsidRPr="003A7DE4">
        <w:rPr>
          <w:rFonts w:eastAsia="Times New Roman" w:cs="Times New Roman"/>
          <w:szCs w:val="24"/>
        </w:rPr>
        <w:t xml:space="preserve">              </w:t>
      </w:r>
      <w:proofErr w:type="spellStart"/>
      <w:r w:rsidR="406DAAE9" w:rsidRPr="003A7DE4">
        <w:rPr>
          <w:rFonts w:eastAsia="Times New Roman" w:cs="Times New Roman"/>
          <w:szCs w:val="24"/>
        </w:rPr>
        <w:t>Installed</w:t>
      </w:r>
      <w:proofErr w:type="spellEnd"/>
      <w:r w:rsidR="406DAAE9" w:rsidRPr="003A7DE4">
        <w:rPr>
          <w:rFonts w:eastAsia="Times New Roman" w:cs="Times New Roman"/>
          <w:szCs w:val="24"/>
        </w:rPr>
        <w:t xml:space="preserve"> Software   </w:t>
      </w:r>
      <w:r>
        <w:br/>
      </w:r>
      <w:r w:rsidR="406DAAE9" w:rsidRPr="003A7DE4">
        <w:rPr>
          <w:rFonts w:eastAsia="Times New Roman" w:cs="Times New Roman"/>
          <w:szCs w:val="24"/>
        </w:rPr>
        <w:t xml:space="preserve">                      v1.0          </w:t>
      </w:r>
      <w:r>
        <w:br/>
      </w:r>
      <w:r w:rsidR="406DAAE9" w:rsidRPr="003A7DE4">
        <w:rPr>
          <w:rFonts w:eastAsia="Times New Roman" w:cs="Times New Roman"/>
          <w:szCs w:val="24"/>
        </w:rPr>
        <w:t xml:space="preserve">      </w:t>
      </w:r>
      <w:proofErr w:type="spellStart"/>
      <w:r w:rsidR="406DAAE9" w:rsidRPr="003A7DE4">
        <w:rPr>
          <w:rFonts w:eastAsia="Times New Roman" w:cs="Times New Roman"/>
          <w:szCs w:val="24"/>
        </w:rPr>
        <w:t>Autors</w:t>
      </w:r>
      <w:proofErr w:type="spellEnd"/>
      <w:r w:rsidR="406DAAE9" w:rsidRPr="003A7DE4">
        <w:rPr>
          <w:rFonts w:eastAsia="Times New Roman" w:cs="Times New Roman"/>
          <w:szCs w:val="24"/>
        </w:rPr>
        <w:t xml:space="preserve">: </w:t>
      </w:r>
      <w:proofErr w:type="spellStart"/>
      <w:r w:rsidR="406DAAE9" w:rsidRPr="003A7DE4">
        <w:rPr>
          <w:rFonts w:eastAsia="Times New Roman" w:cs="Times New Roman"/>
          <w:szCs w:val="24"/>
        </w:rPr>
        <w:t>Dvarga</w:t>
      </w:r>
      <w:proofErr w:type="spellEnd"/>
      <w:r w:rsidR="406DAAE9" w:rsidRPr="003A7DE4">
        <w:rPr>
          <w:rFonts w:eastAsia="Times New Roman" w:cs="Times New Roman"/>
          <w:szCs w:val="24"/>
        </w:rPr>
        <w:t xml:space="preserve">, </w:t>
      </w:r>
      <w:proofErr w:type="spellStart"/>
      <w:r w:rsidR="406DAAE9" w:rsidRPr="003A7DE4">
        <w:rPr>
          <w:rFonts w:eastAsia="Times New Roman" w:cs="Times New Roman"/>
          <w:szCs w:val="24"/>
        </w:rPr>
        <w:t>Mpapaj</w:t>
      </w:r>
      <w:proofErr w:type="spellEnd"/>
      <w:r w:rsidR="406DAAE9" w:rsidRPr="003A7DE4">
        <w:rPr>
          <w:rFonts w:eastAsia="Times New Roman" w:cs="Times New Roman"/>
          <w:szCs w:val="24"/>
        </w:rPr>
        <w:t xml:space="preserve">   </w:t>
      </w:r>
      <w:r>
        <w:br/>
      </w:r>
      <w:r w:rsidR="406DAAE9" w:rsidRPr="003A7DE4">
        <w:rPr>
          <w:rFonts w:eastAsia="Times New Roman" w:cs="Times New Roman"/>
          <w:szCs w:val="24"/>
        </w:rPr>
        <w:t>#########################</w:t>
      </w:r>
      <w:r>
        <w:br/>
      </w:r>
      <w:r w:rsidR="406DAAE9" w:rsidRPr="003A7DE4">
        <w:rPr>
          <w:rFonts w:eastAsia="Times New Roman" w:cs="Times New Roman"/>
          <w:szCs w:val="24"/>
        </w:rPr>
        <w:t>Zber dát z počítača: &lt;COMPUTER NAME&gt;</w:t>
      </w:r>
      <w:r>
        <w:br/>
      </w:r>
      <w:proofErr w:type="spellStart"/>
      <w:r w:rsidR="09493722" w:rsidRPr="003A7DE4">
        <w:rPr>
          <w:rFonts w:eastAsia="Times New Roman" w:cs="Times New Roman"/>
          <w:szCs w:val="24"/>
        </w:rPr>
        <w:t>ComputerName</w:t>
      </w:r>
      <w:proofErr w:type="spellEnd"/>
      <w:r w:rsidR="09493722" w:rsidRPr="003A7DE4">
        <w:rPr>
          <w:rFonts w:eastAsia="Times New Roman" w:cs="Times New Roman"/>
          <w:szCs w:val="24"/>
        </w:rPr>
        <w:t xml:space="preserve"> : </w:t>
      </w:r>
      <w:r>
        <w:br/>
      </w:r>
      <w:proofErr w:type="spellStart"/>
      <w:r w:rsidR="09493722" w:rsidRPr="003A7DE4">
        <w:rPr>
          <w:rFonts w:eastAsia="Times New Roman" w:cs="Times New Roman"/>
          <w:szCs w:val="24"/>
        </w:rPr>
        <w:t>Name</w:t>
      </w:r>
      <w:proofErr w:type="spellEnd"/>
      <w:r w:rsidR="09493722" w:rsidRPr="003A7DE4">
        <w:rPr>
          <w:rFonts w:eastAsia="Times New Roman" w:cs="Times New Roman"/>
          <w:szCs w:val="24"/>
        </w:rPr>
        <w:t xml:space="preserve">         : </w:t>
      </w:r>
      <w:r>
        <w:br/>
      </w:r>
      <w:proofErr w:type="spellStart"/>
      <w:r w:rsidR="09493722" w:rsidRPr="003A7DE4">
        <w:rPr>
          <w:rFonts w:eastAsia="Times New Roman" w:cs="Times New Roman"/>
          <w:szCs w:val="24"/>
        </w:rPr>
        <w:t>Version</w:t>
      </w:r>
      <w:proofErr w:type="spellEnd"/>
      <w:r w:rsidR="09493722" w:rsidRPr="003A7DE4">
        <w:rPr>
          <w:rFonts w:eastAsia="Times New Roman" w:cs="Times New Roman"/>
          <w:szCs w:val="24"/>
        </w:rPr>
        <w:t xml:space="preserve">      : </w:t>
      </w:r>
      <w:r>
        <w:br/>
      </w:r>
      <w:proofErr w:type="spellStart"/>
      <w:r w:rsidR="09493722" w:rsidRPr="003A7DE4">
        <w:rPr>
          <w:rFonts w:eastAsia="Times New Roman" w:cs="Times New Roman"/>
          <w:szCs w:val="24"/>
        </w:rPr>
        <w:t>Vendor</w:t>
      </w:r>
      <w:proofErr w:type="spellEnd"/>
      <w:r w:rsidR="09493722" w:rsidRPr="003A7DE4">
        <w:rPr>
          <w:rFonts w:eastAsia="Times New Roman" w:cs="Times New Roman"/>
          <w:szCs w:val="24"/>
        </w:rPr>
        <w:t xml:space="preserve">       : </w:t>
      </w:r>
      <w:r>
        <w:br/>
      </w:r>
      <w:proofErr w:type="spellStart"/>
      <w:r w:rsidR="09493722" w:rsidRPr="003A7DE4">
        <w:rPr>
          <w:rFonts w:eastAsia="Times New Roman" w:cs="Times New Roman"/>
          <w:szCs w:val="24"/>
        </w:rPr>
        <w:t>InstallDate</w:t>
      </w:r>
      <w:proofErr w:type="spellEnd"/>
      <w:r w:rsidR="09493722" w:rsidRPr="003A7DE4">
        <w:rPr>
          <w:rFonts w:eastAsia="Times New Roman" w:cs="Times New Roman"/>
          <w:szCs w:val="24"/>
        </w:rPr>
        <w:t xml:space="preserve">  : </w:t>
      </w:r>
      <w:r>
        <w:br/>
      </w:r>
      <w:r w:rsidR="2445A80B" w:rsidRPr="003A7DE4">
        <w:rPr>
          <w:rFonts w:eastAsia="Times New Roman" w:cs="Times New Roman"/>
          <w:szCs w:val="24"/>
        </w:rPr>
        <w:t xml:space="preserve">posledných 5 riadkov sa opakuje na kazu </w:t>
      </w:r>
      <w:proofErr w:type="spellStart"/>
      <w:r w:rsidR="2445A80B" w:rsidRPr="003A7DE4">
        <w:rPr>
          <w:rFonts w:eastAsia="Times New Roman" w:cs="Times New Roman"/>
          <w:szCs w:val="24"/>
        </w:rPr>
        <w:t>instanciu</w:t>
      </w:r>
      <w:proofErr w:type="spellEnd"/>
      <w:r w:rsidR="2445A80B" w:rsidRPr="003A7DE4">
        <w:rPr>
          <w:rFonts w:eastAsia="Times New Roman" w:cs="Times New Roman"/>
          <w:szCs w:val="24"/>
        </w:rPr>
        <w:t xml:space="preserve"> </w:t>
      </w:r>
      <w:proofErr w:type="spellStart"/>
      <w:r w:rsidR="2445A80B" w:rsidRPr="003A7DE4">
        <w:rPr>
          <w:rFonts w:eastAsia="Times New Roman" w:cs="Times New Roman"/>
          <w:szCs w:val="24"/>
        </w:rPr>
        <w:t>softwera</w:t>
      </w:r>
      <w:proofErr w:type="spellEnd"/>
      <w:r w:rsidR="2445A80B" w:rsidRPr="003A7DE4">
        <w:rPr>
          <w:rFonts w:eastAsia="Times New Roman" w:cs="Times New Roman"/>
          <w:szCs w:val="24"/>
        </w:rPr>
        <w:t xml:space="preserve"> </w:t>
      </w:r>
      <w:proofErr w:type="spellStart"/>
      <w:r w:rsidR="2445A80B" w:rsidRPr="003A7DE4">
        <w:rPr>
          <w:rFonts w:eastAsia="Times New Roman" w:cs="Times New Roman"/>
          <w:szCs w:val="24"/>
        </w:rPr>
        <w:t>kt</w:t>
      </w:r>
      <w:proofErr w:type="spellEnd"/>
      <w:r w:rsidR="2445A80B" w:rsidRPr="003A7DE4">
        <w:rPr>
          <w:rFonts w:eastAsia="Times New Roman" w:cs="Times New Roman"/>
          <w:szCs w:val="24"/>
        </w:rPr>
        <w:t xml:space="preserve"> je </w:t>
      </w:r>
      <w:proofErr w:type="spellStart"/>
      <w:r w:rsidR="2445A80B" w:rsidRPr="003A7DE4">
        <w:rPr>
          <w:rFonts w:eastAsia="Times New Roman" w:cs="Times New Roman"/>
          <w:szCs w:val="24"/>
        </w:rPr>
        <w:t>najdeny</w:t>
      </w:r>
      <w:proofErr w:type="spellEnd"/>
      <w:r w:rsidR="2445A80B" w:rsidRPr="003A7DE4">
        <w:rPr>
          <w:rFonts w:eastAsia="Times New Roman" w:cs="Times New Roman"/>
          <w:szCs w:val="24"/>
        </w:rPr>
        <w:t xml:space="preserve"> skriptom.</w:t>
      </w:r>
    </w:p>
    <w:p w14:paraId="5BBCBA8A" w14:textId="77777777" w:rsidR="003A7DE4" w:rsidRPr="003A7DE4" w:rsidRDefault="003A7DE4" w:rsidP="003A7DE4">
      <w:pPr>
        <w:jc w:val="left"/>
        <w:rPr>
          <w:rFonts w:eastAsia="Times New Roman" w:cs="Times New Roman"/>
          <w:szCs w:val="24"/>
        </w:rPr>
      </w:pPr>
    </w:p>
    <w:p w14:paraId="7ABD072A" w14:textId="638FE7F1" w:rsidR="2445A80B" w:rsidRDefault="2445A80B" w:rsidP="7AA92386">
      <w:pPr>
        <w:pStyle w:val="Heading2"/>
        <w:rPr>
          <w:lang w:val="en-US"/>
        </w:rPr>
      </w:pPr>
      <w:bookmarkStart w:id="22" w:name="_Toc219965844"/>
      <w:proofErr w:type="spellStart"/>
      <w:r w:rsidRPr="7AA92386">
        <w:rPr>
          <w:lang w:val="en-US"/>
        </w:rPr>
        <w:t>Príklad</w:t>
      </w:r>
      <w:proofErr w:type="spellEnd"/>
      <w:r w:rsidRPr="7AA92386">
        <w:rPr>
          <w:lang w:val="en-US"/>
        </w:rPr>
        <w:t xml:space="preserve"> 2 – </w:t>
      </w:r>
      <w:proofErr w:type="spellStart"/>
      <w:r w:rsidRPr="7AA92386">
        <w:rPr>
          <w:lang w:val="en-US"/>
        </w:rPr>
        <w:t>Viacero</w:t>
      </w:r>
      <w:proofErr w:type="spellEnd"/>
      <w:r w:rsidRPr="7AA92386">
        <w:rPr>
          <w:lang w:val="en-US"/>
        </w:rPr>
        <w:t xml:space="preserve"> </w:t>
      </w:r>
      <w:proofErr w:type="spellStart"/>
      <w:r w:rsidRPr="7AA92386">
        <w:rPr>
          <w:lang w:val="en-US"/>
        </w:rPr>
        <w:t>počítačov</w:t>
      </w:r>
      <w:proofErr w:type="spellEnd"/>
      <w:r w:rsidRPr="7AA92386">
        <w:rPr>
          <w:lang w:val="en-US"/>
        </w:rPr>
        <w:t xml:space="preserve"> s </w:t>
      </w:r>
      <w:proofErr w:type="spellStart"/>
      <w:r w:rsidRPr="7AA92386">
        <w:rPr>
          <w:lang w:val="en-US"/>
        </w:rPr>
        <w:t>exportom</w:t>
      </w:r>
      <w:bookmarkEnd w:id="22"/>
      <w:proofErr w:type="spellEnd"/>
    </w:p>
    <w:p w14:paraId="3A5816CF" w14:textId="6ADAB61C" w:rsidR="2445A80B" w:rsidRDefault="2445A80B" w:rsidP="7AA92386">
      <w:r w:rsidRPr="7AA92386">
        <w:rPr>
          <w:rFonts w:eastAsia="Times New Roman" w:cs="Times New Roman"/>
          <w:szCs w:val="24"/>
          <w:lang w:val="en-US"/>
        </w:rPr>
        <w:t>Get-</w:t>
      </w:r>
      <w:proofErr w:type="spellStart"/>
      <w:r w:rsidRPr="7AA92386">
        <w:rPr>
          <w:rFonts w:eastAsia="Times New Roman" w:cs="Times New Roman"/>
          <w:szCs w:val="24"/>
          <w:lang w:val="en-US"/>
        </w:rPr>
        <w:t>ISWInfo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-</w:t>
      </w:r>
      <w:proofErr w:type="spellStart"/>
      <w:r w:rsidRPr="7AA92386">
        <w:rPr>
          <w:rFonts w:eastAsia="Times New Roman" w:cs="Times New Roman"/>
          <w:szCs w:val="24"/>
          <w:lang w:val="en-US"/>
        </w:rPr>
        <w:t>ComputerName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"PC01","PC02","PC03" -</w:t>
      </w:r>
      <w:proofErr w:type="spellStart"/>
      <w:r w:rsidRPr="7AA92386">
        <w:rPr>
          <w:rFonts w:eastAsia="Times New Roman" w:cs="Times New Roman"/>
          <w:szCs w:val="24"/>
          <w:lang w:val="en-US"/>
        </w:rPr>
        <w:t>OutFile</w:t>
      </w:r>
      <w:proofErr w:type="spellEnd"/>
    </w:p>
    <w:p w14:paraId="5E5D789A" w14:textId="1CD10963" w:rsidR="2445A80B" w:rsidRDefault="2445A80B" w:rsidP="003A7DE4">
      <w:pPr>
        <w:jc w:val="left"/>
        <w:rPr>
          <w:rFonts w:eastAsia="Times New Roman" w:cs="Times New Roman"/>
          <w:szCs w:val="24"/>
        </w:rPr>
      </w:pPr>
      <w:r w:rsidRPr="003A7DE4">
        <w:rPr>
          <w:rFonts w:eastAsia="Times New Roman" w:cs="Times New Roman"/>
          <w:szCs w:val="24"/>
        </w:rPr>
        <w:t xml:space="preserve">Výstup: </w:t>
      </w:r>
      <w:r>
        <w:br/>
      </w:r>
      <w:r w:rsidRPr="003A7DE4">
        <w:rPr>
          <w:rFonts w:eastAsia="Times New Roman" w:cs="Times New Roman"/>
          <w:szCs w:val="24"/>
        </w:rPr>
        <w:t>1. Zobrazí softvér z počítačov PC01, PC02 a PC03 v konzole podobne ako v príklade 1.</w:t>
      </w:r>
      <w:r>
        <w:br/>
      </w:r>
      <w:r w:rsidRPr="003A7DE4">
        <w:rPr>
          <w:rFonts w:eastAsia="Times New Roman" w:cs="Times New Roman"/>
          <w:szCs w:val="24"/>
        </w:rPr>
        <w:t xml:space="preserve">2. Výsledky sa zároveň exportujú do súboru C:\Temp\ISWInfo.csv </w:t>
      </w:r>
      <w:r>
        <w:br/>
      </w:r>
      <w:r w:rsidRPr="003A7DE4">
        <w:rPr>
          <w:rFonts w:eastAsia="Times New Roman" w:cs="Times New Roman"/>
          <w:szCs w:val="24"/>
        </w:rPr>
        <w:t>3. Ak sa niektorý počítač nepodarí dostihnúť, vypíše sa upozornenie a zoznam nedostupných počítačov sa uloží do C:\Temp\NotReachable.txt</w:t>
      </w:r>
    </w:p>
    <w:p w14:paraId="501980FB" w14:textId="77777777" w:rsidR="003A7DE4" w:rsidRDefault="003A7DE4" w:rsidP="003A7DE4">
      <w:pPr>
        <w:jc w:val="left"/>
      </w:pPr>
    </w:p>
    <w:p w14:paraId="40F50E76" w14:textId="5B5404C9" w:rsidR="1AED8926" w:rsidRDefault="1AED8926" w:rsidP="7AA92386">
      <w:pPr>
        <w:pStyle w:val="Heading2"/>
        <w:rPr>
          <w:lang w:val="en-US"/>
        </w:rPr>
      </w:pPr>
      <w:bookmarkStart w:id="23" w:name="_Toc219965845"/>
      <w:proofErr w:type="spellStart"/>
      <w:r w:rsidRPr="7AA92386">
        <w:rPr>
          <w:lang w:val="en-US"/>
        </w:rPr>
        <w:lastRenderedPageBreak/>
        <w:t>Príklad</w:t>
      </w:r>
      <w:proofErr w:type="spellEnd"/>
      <w:r w:rsidRPr="7AA92386">
        <w:rPr>
          <w:lang w:val="en-US"/>
        </w:rPr>
        <w:t xml:space="preserve"> 3 – </w:t>
      </w:r>
      <w:proofErr w:type="spellStart"/>
      <w:r w:rsidRPr="7AA92386">
        <w:rPr>
          <w:lang w:val="en-US"/>
        </w:rPr>
        <w:t>Otvorenie</w:t>
      </w:r>
      <w:proofErr w:type="spellEnd"/>
      <w:r w:rsidRPr="7AA92386">
        <w:rPr>
          <w:lang w:val="en-US"/>
        </w:rPr>
        <w:t xml:space="preserve"> HTML </w:t>
      </w:r>
      <w:proofErr w:type="spellStart"/>
      <w:r w:rsidRPr="7AA92386">
        <w:rPr>
          <w:lang w:val="en-US"/>
        </w:rPr>
        <w:t>nápovedy</w:t>
      </w:r>
      <w:bookmarkEnd w:id="23"/>
      <w:proofErr w:type="spellEnd"/>
    </w:p>
    <w:p w14:paraId="5D1733EB" w14:textId="1D9C8532" w:rsidR="1AED8926" w:rsidRDefault="1AED8926" w:rsidP="7AA92386">
      <w:r w:rsidRPr="7AA92386">
        <w:rPr>
          <w:rFonts w:eastAsia="Times New Roman" w:cs="Times New Roman"/>
          <w:szCs w:val="24"/>
          <w:lang w:val="en-US"/>
        </w:rPr>
        <w:t>Get-</w:t>
      </w:r>
      <w:proofErr w:type="spellStart"/>
      <w:r w:rsidRPr="7AA92386">
        <w:rPr>
          <w:rFonts w:eastAsia="Times New Roman" w:cs="Times New Roman"/>
          <w:szCs w:val="24"/>
          <w:lang w:val="en-US"/>
        </w:rPr>
        <w:t>ISWInfo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-Help </w:t>
      </w:r>
    </w:p>
    <w:p w14:paraId="7E2659AC" w14:textId="26ED6EFE" w:rsidR="1AED8926" w:rsidRPr="003A7DE4" w:rsidRDefault="1AED8926" w:rsidP="7AA92386">
      <w:pPr>
        <w:rPr>
          <w:rFonts w:eastAsia="Times New Roman" w:cs="Times New Roman"/>
          <w:szCs w:val="24"/>
        </w:rPr>
      </w:pPr>
      <w:r w:rsidRPr="003A7DE4">
        <w:rPr>
          <w:rFonts w:eastAsia="Times New Roman" w:cs="Times New Roman"/>
          <w:szCs w:val="24"/>
        </w:rPr>
        <w:t xml:space="preserve">Výstup: </w:t>
      </w:r>
      <w:r>
        <w:br/>
      </w:r>
      <w:r w:rsidRPr="003A7DE4">
        <w:rPr>
          <w:rFonts w:eastAsia="Times New Roman" w:cs="Times New Roman"/>
          <w:szCs w:val="24"/>
        </w:rPr>
        <w:t xml:space="preserve">Otvorí súbor ISWInfoHELP.html v predvolenom webovom prehliadači (napr. </w:t>
      </w:r>
      <w:proofErr w:type="spellStart"/>
      <w:r w:rsidRPr="003A7DE4">
        <w:rPr>
          <w:rFonts w:eastAsia="Times New Roman" w:cs="Times New Roman"/>
          <w:szCs w:val="24"/>
        </w:rPr>
        <w:t>Edge</w:t>
      </w:r>
      <w:proofErr w:type="spellEnd"/>
      <w:r w:rsidRPr="003A7DE4">
        <w:rPr>
          <w:rFonts w:eastAsia="Times New Roman" w:cs="Times New Roman"/>
          <w:szCs w:val="24"/>
        </w:rPr>
        <w:t xml:space="preserve">, Chrome, Firefox). Žiadny zber údajov sa nevykonáva. </w:t>
      </w:r>
    </w:p>
    <w:p w14:paraId="400076CB" w14:textId="0B420756" w:rsidR="1AED8926" w:rsidRDefault="1AED8926" w:rsidP="003A7DE4">
      <w:pPr>
        <w:jc w:val="left"/>
        <w:rPr>
          <w:rFonts w:eastAsia="Times New Roman" w:cs="Times New Roman"/>
          <w:szCs w:val="24"/>
        </w:rPr>
      </w:pPr>
      <w:r w:rsidRPr="003A7DE4">
        <w:rPr>
          <w:rFonts w:eastAsia="Times New Roman" w:cs="Times New Roman"/>
          <w:szCs w:val="24"/>
        </w:rPr>
        <w:t xml:space="preserve">Praktické scenáre: </w:t>
      </w:r>
      <w:r>
        <w:br/>
      </w:r>
      <w:r w:rsidRPr="003A7DE4">
        <w:rPr>
          <w:rFonts w:eastAsia="Times New Roman" w:cs="Times New Roman"/>
          <w:szCs w:val="24"/>
        </w:rPr>
        <w:t xml:space="preserve">Pred prvým použitím funkcie sa otvára dokumentácia Rýchly prístup k syntaxi a príkladom bez opustenia </w:t>
      </w:r>
      <w:proofErr w:type="spellStart"/>
      <w:r w:rsidRPr="003A7DE4">
        <w:rPr>
          <w:rFonts w:eastAsia="Times New Roman" w:cs="Times New Roman"/>
          <w:szCs w:val="24"/>
        </w:rPr>
        <w:t>PowerShell</w:t>
      </w:r>
      <w:proofErr w:type="spellEnd"/>
      <w:r w:rsidRPr="003A7DE4">
        <w:rPr>
          <w:rFonts w:eastAsia="Times New Roman" w:cs="Times New Roman"/>
          <w:szCs w:val="24"/>
        </w:rPr>
        <w:t xml:space="preserve"> Jednoduchá orientácia pre nových používateľov</w:t>
      </w:r>
    </w:p>
    <w:p w14:paraId="25B6D3AC" w14:textId="77777777" w:rsidR="003A7DE4" w:rsidRPr="003A7DE4" w:rsidRDefault="003A7DE4" w:rsidP="003A7DE4">
      <w:pPr>
        <w:jc w:val="left"/>
        <w:rPr>
          <w:rFonts w:eastAsia="Times New Roman" w:cs="Times New Roman"/>
          <w:szCs w:val="24"/>
        </w:rPr>
      </w:pPr>
    </w:p>
    <w:p w14:paraId="254FA08D" w14:textId="171AB413" w:rsidR="7B0CF27A" w:rsidRDefault="7B0CF27A" w:rsidP="7AA92386">
      <w:pPr>
        <w:pStyle w:val="Heading2"/>
        <w:rPr>
          <w:lang w:val="en-US"/>
        </w:rPr>
      </w:pPr>
      <w:bookmarkStart w:id="24" w:name="_Toc219965846"/>
      <w:proofErr w:type="spellStart"/>
      <w:r w:rsidRPr="7AA92386">
        <w:rPr>
          <w:lang w:val="en-US"/>
        </w:rPr>
        <w:t>Príklad</w:t>
      </w:r>
      <w:proofErr w:type="spellEnd"/>
      <w:r w:rsidRPr="7AA92386">
        <w:rPr>
          <w:lang w:val="en-US"/>
        </w:rPr>
        <w:t xml:space="preserve"> 4 – </w:t>
      </w:r>
      <w:r w:rsidR="007D0885" w:rsidRPr="007D0885">
        <w:t>softvér</w:t>
      </w:r>
      <w:r w:rsidR="007D0885">
        <w:t xml:space="preserve"> </w:t>
      </w:r>
      <w:proofErr w:type="spellStart"/>
      <w:r w:rsidRPr="7AA92386">
        <w:rPr>
          <w:lang w:val="en-US"/>
        </w:rPr>
        <w:t>iba</w:t>
      </w:r>
      <w:proofErr w:type="spellEnd"/>
      <w:r w:rsidRPr="7AA92386">
        <w:rPr>
          <w:lang w:val="en-US"/>
        </w:rPr>
        <w:t xml:space="preserve"> o</w:t>
      </w:r>
      <w:r w:rsidR="007D0885">
        <w:rPr>
          <w:lang w:val="en-US"/>
        </w:rPr>
        <w:t>d</w:t>
      </w:r>
      <w:r w:rsidRPr="7AA92386">
        <w:rPr>
          <w:lang w:val="en-US"/>
        </w:rPr>
        <w:t xml:space="preserve"> </w:t>
      </w:r>
      <w:proofErr w:type="spellStart"/>
      <w:r w:rsidRPr="7AA92386">
        <w:rPr>
          <w:lang w:val="en-US"/>
        </w:rPr>
        <w:t>Microsoftu</w:t>
      </w:r>
      <w:bookmarkEnd w:id="24"/>
      <w:proofErr w:type="spellEnd"/>
    </w:p>
    <w:p w14:paraId="2AFB3FB2" w14:textId="2506C69B" w:rsidR="5A04E988" w:rsidRDefault="5A04E988" w:rsidP="7AA92386">
      <w:pPr>
        <w:spacing w:before="240" w:after="240"/>
      </w:pP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| </w:t>
      </w:r>
      <w:proofErr w:type="spellStart"/>
      <w:r w:rsidRPr="7AA92386">
        <w:rPr>
          <w:rFonts w:eastAsia="Times New Roman" w:cs="Times New Roman"/>
          <w:szCs w:val="24"/>
        </w:rPr>
        <w:t>Where-Object</w:t>
      </w:r>
      <w:proofErr w:type="spellEnd"/>
      <w:r w:rsidRPr="7AA92386">
        <w:rPr>
          <w:rFonts w:eastAsia="Times New Roman" w:cs="Times New Roman"/>
          <w:szCs w:val="24"/>
        </w:rPr>
        <w:t xml:space="preserve"> { $_.</w:t>
      </w:r>
      <w:proofErr w:type="spellStart"/>
      <w:r w:rsidRPr="7AA92386">
        <w:rPr>
          <w:rFonts w:eastAsia="Times New Roman" w:cs="Times New Roman"/>
          <w:szCs w:val="24"/>
        </w:rPr>
        <w:t>Vendor</w:t>
      </w:r>
      <w:proofErr w:type="spellEnd"/>
      <w:r w:rsidRPr="7AA92386">
        <w:rPr>
          <w:rFonts w:eastAsia="Times New Roman" w:cs="Times New Roman"/>
          <w:szCs w:val="24"/>
        </w:rPr>
        <w:t xml:space="preserve"> -</w:t>
      </w:r>
      <w:proofErr w:type="spellStart"/>
      <w:r w:rsidRPr="7AA92386">
        <w:rPr>
          <w:rFonts w:eastAsia="Times New Roman" w:cs="Times New Roman"/>
          <w:szCs w:val="24"/>
        </w:rPr>
        <w:t>like</w:t>
      </w:r>
      <w:proofErr w:type="spellEnd"/>
      <w:r w:rsidRPr="7AA92386">
        <w:rPr>
          <w:rFonts w:eastAsia="Times New Roman" w:cs="Times New Roman"/>
          <w:szCs w:val="24"/>
        </w:rPr>
        <w:t xml:space="preserve"> "</w:t>
      </w:r>
      <w:r w:rsidR="00F66F11">
        <w:rPr>
          <w:rFonts w:eastAsia="Times New Roman" w:cs="Times New Roman"/>
          <w:szCs w:val="24"/>
          <w:lang w:val="en-US"/>
        </w:rPr>
        <w:t>*</w:t>
      </w:r>
      <w:r w:rsidRPr="7AA92386">
        <w:rPr>
          <w:rFonts w:eastAsia="Times New Roman" w:cs="Times New Roman"/>
          <w:i/>
          <w:iCs/>
          <w:szCs w:val="24"/>
        </w:rPr>
        <w:t>Microsoft</w:t>
      </w:r>
      <w:r w:rsidR="00F66F11">
        <w:rPr>
          <w:rFonts w:eastAsia="Times New Roman" w:cs="Times New Roman"/>
          <w:i/>
          <w:iCs/>
          <w:szCs w:val="24"/>
        </w:rPr>
        <w:t>*</w:t>
      </w:r>
      <w:r w:rsidRPr="7AA92386">
        <w:rPr>
          <w:rFonts w:eastAsia="Times New Roman" w:cs="Times New Roman"/>
          <w:szCs w:val="24"/>
        </w:rPr>
        <w:t>" }</w:t>
      </w:r>
    </w:p>
    <w:p w14:paraId="633363FB" w14:textId="1E9FB72F" w:rsidR="5B1F779C" w:rsidRDefault="5B1F779C" w:rsidP="7AA92386">
      <w:pPr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Výstup: </w:t>
      </w:r>
      <w:r>
        <w:br/>
      </w:r>
      <w:r w:rsidRPr="7AA92386">
        <w:rPr>
          <w:rFonts w:eastAsia="Times New Roman" w:cs="Times New Roman"/>
          <w:szCs w:val="24"/>
        </w:rPr>
        <w:t>Zobrazí iba produkty od spoločnosti Microsoft z počítačov na ktorom bol kód spustený</w:t>
      </w:r>
    </w:p>
    <w:p w14:paraId="343497E9" w14:textId="09D6FC20" w:rsidR="0084315D" w:rsidRDefault="006A6793" w:rsidP="0084315D">
      <w:pPr>
        <w:pStyle w:val="Heading1"/>
      </w:pPr>
      <w:bookmarkStart w:id="25" w:name="_Toc219965847"/>
      <w:r w:rsidRPr="006A6793">
        <w:lastRenderedPageBreak/>
        <w:t>Grafické používateľské rozhranie</w:t>
      </w:r>
      <w:bookmarkEnd w:id="25"/>
    </w:p>
    <w:p w14:paraId="46E75F1D" w14:textId="75A111E1" w:rsidR="006A6793" w:rsidRDefault="00B62A40" w:rsidP="00B62A40">
      <w:pPr>
        <w:pStyle w:val="Heading2"/>
      </w:pPr>
      <w:bookmarkStart w:id="26" w:name="_Toc219965848"/>
      <w:r>
        <w:t>Prehľad GUI</w:t>
      </w:r>
      <w:bookmarkEnd w:id="26"/>
    </w:p>
    <w:p w14:paraId="496C6F0B" w14:textId="77777777" w:rsidR="002E25E6" w:rsidRPr="002E25E6" w:rsidRDefault="002E25E6" w:rsidP="002E25E6">
      <w:pPr>
        <w:ind w:firstLine="576"/>
      </w:pPr>
      <w:r w:rsidRPr="002E25E6">
        <w:t xml:space="preserve">Aplikácia </w:t>
      </w:r>
      <w:proofErr w:type="spellStart"/>
      <w:r w:rsidRPr="002E25E6">
        <w:rPr>
          <w:b/>
          <w:bCs/>
        </w:rPr>
        <w:t>ISWInfo</w:t>
      </w:r>
      <w:proofErr w:type="spellEnd"/>
      <w:r w:rsidRPr="002E25E6">
        <w:rPr>
          <w:b/>
          <w:bCs/>
        </w:rPr>
        <w:t xml:space="preserve"> – Software </w:t>
      </w:r>
      <w:proofErr w:type="spellStart"/>
      <w:r w:rsidRPr="002E25E6">
        <w:rPr>
          <w:b/>
          <w:bCs/>
        </w:rPr>
        <w:t>Scanner</w:t>
      </w:r>
      <w:proofErr w:type="spellEnd"/>
      <w:r w:rsidRPr="002E25E6">
        <w:t xml:space="preserve"> používa vlastné grafické používateľské rozhranie implementované v prostredí </w:t>
      </w:r>
      <w:r w:rsidRPr="002E25E6">
        <w:rPr>
          <w:b/>
          <w:bCs/>
        </w:rPr>
        <w:t xml:space="preserve">Windows </w:t>
      </w:r>
      <w:proofErr w:type="spellStart"/>
      <w:r w:rsidRPr="002E25E6">
        <w:rPr>
          <w:b/>
          <w:bCs/>
        </w:rPr>
        <w:t>PowerShell</w:t>
      </w:r>
      <w:proofErr w:type="spellEnd"/>
      <w:r w:rsidRPr="002E25E6">
        <w:t xml:space="preserve"> s využitím .NET GUI komponentov. GUI slúži ako centrálny bod interakcie používateľa so systémom na inventarizáciu softvéru.</w:t>
      </w:r>
    </w:p>
    <w:p w14:paraId="5FECE557" w14:textId="77777777" w:rsidR="002E25E6" w:rsidRPr="002E25E6" w:rsidRDefault="002E25E6" w:rsidP="00EA099E">
      <w:pPr>
        <w:ind w:firstLine="576"/>
      </w:pPr>
      <w:r w:rsidRPr="002E25E6">
        <w:t>Rozhranie je navrhnuté v tmavom (</w:t>
      </w:r>
      <w:proofErr w:type="spellStart"/>
      <w:r w:rsidRPr="002E25E6">
        <w:t>dark</w:t>
      </w:r>
      <w:proofErr w:type="spellEnd"/>
      <w:r w:rsidRPr="002E25E6">
        <w:t>) vizuálnom štýle s vysokým kontrastom, čo zvyšuje čitateľnosť a znižuje únavu očí pri dlhšej práci.</w:t>
      </w:r>
    </w:p>
    <w:p w14:paraId="1E272D79" w14:textId="77777777" w:rsidR="002E25E6" w:rsidRPr="002E25E6" w:rsidRDefault="002E25E6" w:rsidP="002E25E6">
      <w:pPr>
        <w:rPr>
          <w:lang w:val="en-US"/>
        </w:rPr>
      </w:pPr>
      <w:proofErr w:type="spellStart"/>
      <w:r w:rsidRPr="002E25E6">
        <w:rPr>
          <w:lang w:val="en-US"/>
        </w:rPr>
        <w:t>Základná</w:t>
      </w:r>
      <w:proofErr w:type="spellEnd"/>
      <w:r w:rsidRPr="002E25E6">
        <w:rPr>
          <w:lang w:val="en-US"/>
        </w:rPr>
        <w:t xml:space="preserve"> </w:t>
      </w:r>
      <w:proofErr w:type="spellStart"/>
      <w:r w:rsidRPr="002E25E6">
        <w:rPr>
          <w:lang w:val="en-US"/>
        </w:rPr>
        <w:t>architektúra</w:t>
      </w:r>
      <w:proofErr w:type="spellEnd"/>
      <w:r w:rsidRPr="002E25E6">
        <w:rPr>
          <w:lang w:val="en-US"/>
        </w:rPr>
        <w:t xml:space="preserve"> GUI je:</w:t>
      </w:r>
    </w:p>
    <w:p w14:paraId="4B4FC002" w14:textId="77777777" w:rsidR="00EA099E" w:rsidRDefault="002E25E6" w:rsidP="00EA099E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EA099E">
        <w:rPr>
          <w:lang w:val="en-US"/>
        </w:rPr>
        <w:t>jedno</w:t>
      </w:r>
      <w:proofErr w:type="spellEnd"/>
      <w:r w:rsidRPr="00EA099E">
        <w:rPr>
          <w:lang w:val="en-US"/>
        </w:rPr>
        <w:t xml:space="preserve"> </w:t>
      </w:r>
      <w:proofErr w:type="spellStart"/>
      <w:r w:rsidRPr="00EA099E">
        <w:rPr>
          <w:lang w:val="en-US"/>
        </w:rPr>
        <w:t>hlavné</w:t>
      </w:r>
      <w:proofErr w:type="spellEnd"/>
      <w:r w:rsidRPr="00EA099E">
        <w:rPr>
          <w:lang w:val="en-US"/>
        </w:rPr>
        <w:t xml:space="preserve"> </w:t>
      </w:r>
      <w:proofErr w:type="spellStart"/>
      <w:r w:rsidRPr="00EA099E">
        <w:rPr>
          <w:lang w:val="en-US"/>
        </w:rPr>
        <w:t>aplikačné</w:t>
      </w:r>
      <w:proofErr w:type="spellEnd"/>
      <w:r w:rsidRPr="00EA099E">
        <w:rPr>
          <w:lang w:val="en-US"/>
        </w:rPr>
        <w:t xml:space="preserve"> </w:t>
      </w:r>
      <w:proofErr w:type="spellStart"/>
      <w:r w:rsidRPr="00EA099E">
        <w:rPr>
          <w:lang w:val="en-US"/>
        </w:rPr>
        <w:t>okno</w:t>
      </w:r>
      <w:proofErr w:type="spellEnd"/>
      <w:r w:rsidRPr="00EA099E">
        <w:rPr>
          <w:lang w:val="en-US"/>
        </w:rPr>
        <w:t>,</w:t>
      </w:r>
    </w:p>
    <w:p w14:paraId="24FF011A" w14:textId="77777777" w:rsidR="00EA099E" w:rsidRDefault="002E25E6" w:rsidP="00EA099E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EA099E">
        <w:rPr>
          <w:lang w:val="en-US"/>
        </w:rPr>
        <w:t>sekcia</w:t>
      </w:r>
      <w:proofErr w:type="spellEnd"/>
      <w:r w:rsidRPr="00EA099E">
        <w:rPr>
          <w:lang w:val="en-US"/>
        </w:rPr>
        <w:t xml:space="preserve"> pre </w:t>
      </w:r>
      <w:proofErr w:type="spellStart"/>
      <w:r w:rsidRPr="00EA099E">
        <w:rPr>
          <w:lang w:val="en-US"/>
        </w:rPr>
        <w:t>vstupné</w:t>
      </w:r>
      <w:proofErr w:type="spellEnd"/>
      <w:r w:rsidRPr="00EA099E">
        <w:rPr>
          <w:lang w:val="en-US"/>
        </w:rPr>
        <w:t xml:space="preserve"> </w:t>
      </w:r>
      <w:proofErr w:type="spellStart"/>
      <w:r w:rsidRPr="00EA099E">
        <w:rPr>
          <w:lang w:val="en-US"/>
        </w:rPr>
        <w:t>údaje</w:t>
      </w:r>
      <w:proofErr w:type="spellEnd"/>
      <w:r w:rsidRPr="00EA099E">
        <w:rPr>
          <w:lang w:val="en-US"/>
        </w:rPr>
        <w:t>,</w:t>
      </w:r>
    </w:p>
    <w:p w14:paraId="6F73F8BF" w14:textId="77777777" w:rsidR="00EA099E" w:rsidRDefault="002E25E6" w:rsidP="00EA099E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EA099E">
        <w:rPr>
          <w:lang w:val="en-US"/>
        </w:rPr>
        <w:t>sekcia</w:t>
      </w:r>
      <w:proofErr w:type="spellEnd"/>
      <w:r w:rsidRPr="00EA099E">
        <w:rPr>
          <w:lang w:val="en-US"/>
        </w:rPr>
        <w:t xml:space="preserve"> pre </w:t>
      </w:r>
      <w:proofErr w:type="spellStart"/>
      <w:r w:rsidRPr="00EA099E">
        <w:rPr>
          <w:lang w:val="en-US"/>
        </w:rPr>
        <w:t>výstupy</w:t>
      </w:r>
      <w:proofErr w:type="spellEnd"/>
      <w:r w:rsidRPr="00EA099E">
        <w:rPr>
          <w:lang w:val="en-US"/>
        </w:rPr>
        <w:t xml:space="preserve"> (</w:t>
      </w:r>
      <w:proofErr w:type="spellStart"/>
      <w:r w:rsidRPr="00EA099E">
        <w:rPr>
          <w:lang w:val="en-US"/>
        </w:rPr>
        <w:t>výsledky</w:t>
      </w:r>
      <w:proofErr w:type="spellEnd"/>
      <w:r w:rsidRPr="00EA099E">
        <w:rPr>
          <w:lang w:val="en-US"/>
        </w:rPr>
        <w:t xml:space="preserve"> a </w:t>
      </w:r>
      <w:proofErr w:type="spellStart"/>
      <w:r w:rsidRPr="00EA099E">
        <w:rPr>
          <w:lang w:val="en-US"/>
        </w:rPr>
        <w:t>súhrn</w:t>
      </w:r>
      <w:proofErr w:type="spellEnd"/>
      <w:r w:rsidRPr="00EA099E">
        <w:rPr>
          <w:lang w:val="en-US"/>
        </w:rPr>
        <w:t>),</w:t>
      </w:r>
    </w:p>
    <w:p w14:paraId="148EDB04" w14:textId="0ED07DBA" w:rsidR="002E25E6" w:rsidRPr="00EA099E" w:rsidRDefault="002E25E6" w:rsidP="00EA099E">
      <w:pPr>
        <w:pStyle w:val="ListParagraph"/>
        <w:numPr>
          <w:ilvl w:val="0"/>
          <w:numId w:val="16"/>
        </w:numPr>
        <w:rPr>
          <w:lang w:val="en-US"/>
        </w:rPr>
      </w:pPr>
      <w:proofErr w:type="spellStart"/>
      <w:r w:rsidRPr="00EA099E">
        <w:rPr>
          <w:lang w:val="en-US"/>
        </w:rPr>
        <w:t>ovládacie</w:t>
      </w:r>
      <w:proofErr w:type="spellEnd"/>
      <w:r w:rsidRPr="00EA099E">
        <w:rPr>
          <w:lang w:val="en-US"/>
        </w:rPr>
        <w:t xml:space="preserve"> </w:t>
      </w:r>
      <w:proofErr w:type="spellStart"/>
      <w:r w:rsidRPr="00EA099E">
        <w:rPr>
          <w:lang w:val="en-US"/>
        </w:rPr>
        <w:t>prvky</w:t>
      </w:r>
      <w:proofErr w:type="spellEnd"/>
      <w:r w:rsidRPr="00EA099E">
        <w:rPr>
          <w:lang w:val="en-US"/>
        </w:rPr>
        <w:t xml:space="preserve"> pre </w:t>
      </w:r>
      <w:proofErr w:type="spellStart"/>
      <w:r w:rsidRPr="00EA099E">
        <w:rPr>
          <w:lang w:val="en-US"/>
        </w:rPr>
        <w:t>akcie</w:t>
      </w:r>
      <w:proofErr w:type="spellEnd"/>
      <w:r w:rsidRPr="00EA099E">
        <w:rPr>
          <w:lang w:val="en-US"/>
        </w:rPr>
        <w:t xml:space="preserve"> </w:t>
      </w:r>
      <w:proofErr w:type="gramStart"/>
      <w:r w:rsidRPr="00EA099E">
        <w:rPr>
          <w:lang w:val="en-US"/>
        </w:rPr>
        <w:t>a</w:t>
      </w:r>
      <w:proofErr w:type="gramEnd"/>
      <w:r w:rsidRPr="00EA099E">
        <w:rPr>
          <w:lang w:val="en-US"/>
        </w:rPr>
        <w:t xml:space="preserve"> export.</w:t>
      </w:r>
    </w:p>
    <w:p w14:paraId="5BF55EB7" w14:textId="3E055B0C" w:rsidR="00B62A40" w:rsidRDefault="00192BAB" w:rsidP="00192BAB">
      <w:pPr>
        <w:pStyle w:val="Heading2"/>
        <w:rPr>
          <w:lang w:val="en-US"/>
        </w:rPr>
      </w:pPr>
      <w:bookmarkStart w:id="27" w:name="_Toc219965849"/>
      <w:proofErr w:type="spellStart"/>
      <w:r>
        <w:rPr>
          <w:lang w:val="en-US"/>
        </w:rPr>
        <w:t>Vstupné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prvky</w:t>
      </w:r>
      <w:bookmarkEnd w:id="27"/>
      <w:proofErr w:type="spellEnd"/>
    </w:p>
    <w:p w14:paraId="26B63F7A" w14:textId="7E8A232E" w:rsidR="00192BAB" w:rsidRDefault="00192BAB" w:rsidP="00192BAB">
      <w:pPr>
        <w:pStyle w:val="Heading3"/>
        <w:rPr>
          <w:lang w:val="en-US"/>
        </w:rPr>
      </w:pPr>
      <w:bookmarkStart w:id="28" w:name="_Toc219965850"/>
      <w:r>
        <w:rPr>
          <w:lang w:val="en-US"/>
        </w:rPr>
        <w:t>Target Systems</w:t>
      </w:r>
      <w:bookmarkEnd w:id="28"/>
    </w:p>
    <w:p w14:paraId="573B0104" w14:textId="6C3294A7" w:rsidR="00192BAB" w:rsidRDefault="00872F9A" w:rsidP="00192BAB">
      <w:r w:rsidRPr="00872F9A">
        <w:t xml:space="preserve">Textové pole </w:t>
      </w:r>
      <w:proofErr w:type="spellStart"/>
      <w:r w:rsidRPr="00872F9A">
        <w:rPr>
          <w:b/>
          <w:bCs/>
        </w:rPr>
        <w:t>Target</w:t>
      </w:r>
      <w:proofErr w:type="spellEnd"/>
      <w:r w:rsidRPr="00872F9A">
        <w:rPr>
          <w:b/>
          <w:bCs/>
        </w:rPr>
        <w:t xml:space="preserve"> Systems</w:t>
      </w:r>
      <w:r w:rsidRPr="00872F9A">
        <w:t xml:space="preserve"> slúži na zadanie cieľových systémov, ktoré majú byť skenované.</w:t>
      </w:r>
    </w:p>
    <w:p w14:paraId="7A9ED362" w14:textId="3A0003F8" w:rsidR="00872F9A" w:rsidRPr="00872F9A" w:rsidRDefault="00872F9A" w:rsidP="00872F9A">
      <w:pPr>
        <w:rPr>
          <w:lang w:val="en-US"/>
        </w:rPr>
      </w:pPr>
      <w:proofErr w:type="spellStart"/>
      <w:r w:rsidRPr="00872F9A">
        <w:rPr>
          <w:lang w:val="en-US"/>
        </w:rPr>
        <w:t>Podporované</w:t>
      </w:r>
      <w:proofErr w:type="spellEnd"/>
      <w:r w:rsidRPr="00872F9A">
        <w:rPr>
          <w:lang w:val="en-US"/>
        </w:rPr>
        <w:t xml:space="preserve"> </w:t>
      </w:r>
      <w:proofErr w:type="spellStart"/>
      <w:r w:rsidRPr="00872F9A">
        <w:rPr>
          <w:lang w:val="en-US"/>
        </w:rPr>
        <w:t>vstupy</w:t>
      </w:r>
      <w:proofErr w:type="spellEnd"/>
      <w:r w:rsidRPr="00872F9A">
        <w:rPr>
          <w:lang w:val="en-US"/>
        </w:rPr>
        <w:t>:</w:t>
      </w:r>
    </w:p>
    <w:p w14:paraId="2E33FB4B" w14:textId="4B5E8A8A" w:rsidR="00872F9A" w:rsidRDefault="00872F9A" w:rsidP="00872F9A">
      <w:pPr>
        <w:pStyle w:val="ListParagraph"/>
        <w:numPr>
          <w:ilvl w:val="0"/>
          <w:numId w:val="18"/>
        </w:numPr>
        <w:rPr>
          <w:lang w:val="en-US"/>
        </w:rPr>
      </w:pPr>
      <w:r w:rsidRPr="00872F9A">
        <w:rPr>
          <w:lang w:val="en-US"/>
        </w:rPr>
        <w:t>localhost (</w:t>
      </w:r>
      <w:proofErr w:type="spellStart"/>
      <w:r w:rsidRPr="00872F9A">
        <w:rPr>
          <w:lang w:val="en-US"/>
        </w:rPr>
        <w:t>lokálny</w:t>
      </w:r>
      <w:proofErr w:type="spellEnd"/>
      <w:r w:rsidRPr="00872F9A">
        <w:rPr>
          <w:lang w:val="en-US"/>
        </w:rPr>
        <w:t xml:space="preserve"> </w:t>
      </w:r>
      <w:proofErr w:type="spellStart"/>
      <w:r w:rsidRPr="00872F9A">
        <w:rPr>
          <w:lang w:val="en-US"/>
        </w:rPr>
        <w:t>počítač</w:t>
      </w:r>
      <w:proofErr w:type="spellEnd"/>
      <w:r w:rsidRPr="00872F9A">
        <w:rPr>
          <w:lang w:val="en-US"/>
        </w:rPr>
        <w:t>),</w:t>
      </w:r>
    </w:p>
    <w:p w14:paraId="6EC0C781" w14:textId="4E9C9ADA" w:rsidR="00872F9A" w:rsidRDefault="00872F9A" w:rsidP="00872F9A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872F9A">
        <w:rPr>
          <w:lang w:val="en-US"/>
        </w:rPr>
        <w:t>názov</w:t>
      </w:r>
      <w:proofErr w:type="spellEnd"/>
      <w:r w:rsidRPr="00872F9A">
        <w:rPr>
          <w:lang w:val="en-US"/>
        </w:rPr>
        <w:t xml:space="preserve"> </w:t>
      </w:r>
      <w:proofErr w:type="spellStart"/>
      <w:r w:rsidRPr="00872F9A">
        <w:rPr>
          <w:lang w:val="en-US"/>
        </w:rPr>
        <w:t>vzdialeného</w:t>
      </w:r>
      <w:proofErr w:type="spellEnd"/>
      <w:r w:rsidRPr="00872F9A">
        <w:rPr>
          <w:lang w:val="en-US"/>
        </w:rPr>
        <w:t xml:space="preserve"> </w:t>
      </w:r>
      <w:proofErr w:type="spellStart"/>
      <w:r w:rsidRPr="00872F9A">
        <w:rPr>
          <w:lang w:val="en-US"/>
        </w:rPr>
        <w:t>počítača</w:t>
      </w:r>
      <w:proofErr w:type="spellEnd"/>
      <w:r w:rsidRPr="00872F9A">
        <w:rPr>
          <w:lang w:val="en-US"/>
        </w:rPr>
        <w:t>,</w:t>
      </w:r>
    </w:p>
    <w:p w14:paraId="1311DB56" w14:textId="2A5B453F" w:rsidR="00872F9A" w:rsidRDefault="00872F9A" w:rsidP="00872F9A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872F9A">
        <w:rPr>
          <w:lang w:val="en-US"/>
        </w:rPr>
        <w:t>zoznam</w:t>
      </w:r>
      <w:proofErr w:type="spellEnd"/>
      <w:r w:rsidRPr="00872F9A">
        <w:rPr>
          <w:lang w:val="en-US"/>
        </w:rPr>
        <w:t xml:space="preserve"> </w:t>
      </w:r>
      <w:proofErr w:type="spellStart"/>
      <w:r w:rsidRPr="00872F9A">
        <w:rPr>
          <w:lang w:val="en-US"/>
        </w:rPr>
        <w:t>počítačov</w:t>
      </w:r>
      <w:proofErr w:type="spellEnd"/>
      <w:r w:rsidRPr="00872F9A">
        <w:rPr>
          <w:lang w:val="en-US"/>
        </w:rPr>
        <w:t xml:space="preserve"> </w:t>
      </w:r>
      <w:proofErr w:type="spellStart"/>
      <w:r w:rsidRPr="00872F9A">
        <w:rPr>
          <w:lang w:val="en-US"/>
        </w:rPr>
        <w:t>oddelených</w:t>
      </w:r>
      <w:proofErr w:type="spellEnd"/>
      <w:r w:rsidRPr="00872F9A">
        <w:rPr>
          <w:lang w:val="en-US"/>
        </w:rPr>
        <w:t xml:space="preserve"> </w:t>
      </w:r>
      <w:proofErr w:type="spellStart"/>
      <w:r w:rsidRPr="00872F9A">
        <w:rPr>
          <w:lang w:val="en-US"/>
        </w:rPr>
        <w:t>čiarkou</w:t>
      </w:r>
      <w:proofErr w:type="spellEnd"/>
      <w:r w:rsidRPr="00872F9A">
        <w:rPr>
          <w:lang w:val="en-US"/>
        </w:rPr>
        <w:t>.</w:t>
      </w:r>
    </w:p>
    <w:p w14:paraId="255C9407" w14:textId="0BA6383F" w:rsidR="00343EA2" w:rsidRDefault="00343EA2" w:rsidP="00343EA2">
      <w:pPr>
        <w:jc w:val="left"/>
      </w:pPr>
      <w:r w:rsidRPr="00343EA2">
        <w:drawing>
          <wp:anchor distT="0" distB="0" distL="114300" distR="114300" simplePos="0" relativeHeight="251658240" behindDoc="1" locked="0" layoutInCell="1" allowOverlap="1" wp14:anchorId="3DE19235" wp14:editId="3C393963">
            <wp:simplePos x="0" y="0"/>
            <wp:positionH relativeFrom="column">
              <wp:posOffset>1152525</wp:posOffset>
            </wp:positionH>
            <wp:positionV relativeFrom="paragraph">
              <wp:posOffset>370840</wp:posOffset>
            </wp:positionV>
            <wp:extent cx="3451225" cy="1851660"/>
            <wp:effectExtent l="0" t="0" r="0" b="0"/>
            <wp:wrapNone/>
            <wp:docPr id="1041895994" name="Picture 1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95994" name="Picture 1" descr="A screenshot of a software scann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6E3" w:rsidRPr="008956E3">
        <w:t xml:space="preserve">Tento údaj je následne použitý ako vstup pre samotný skenovací mechanizmus </w:t>
      </w:r>
      <w:proofErr w:type="spellStart"/>
      <w:r w:rsidR="008956E3" w:rsidRPr="008956E3">
        <w:t>PowerShell</w:t>
      </w:r>
      <w:proofErr w:type="spellEnd"/>
      <w:r w:rsidR="008956E3" w:rsidRPr="008956E3">
        <w:t xml:space="preserve"> </w:t>
      </w:r>
      <w:r>
        <w:br/>
      </w:r>
      <w:r w:rsidR="008956E3" w:rsidRPr="008956E3">
        <w:t>skriptu</w:t>
      </w:r>
      <w:r w:rsidR="008956E3">
        <w:t>.</w:t>
      </w:r>
    </w:p>
    <w:p w14:paraId="6429EF2C" w14:textId="5A973E51" w:rsidR="00343EA2" w:rsidRDefault="00343EA2" w:rsidP="00343EA2">
      <w:pPr>
        <w:spacing w:line="276" w:lineRule="auto"/>
        <w:jc w:val="left"/>
      </w:pPr>
      <w:r>
        <w:br w:type="page"/>
      </w:r>
    </w:p>
    <w:p w14:paraId="040937BC" w14:textId="309E6A8E" w:rsidR="008956E3" w:rsidRDefault="00EE51A1" w:rsidP="00EE51A1">
      <w:pPr>
        <w:pStyle w:val="Heading3"/>
      </w:pPr>
      <w:bookmarkStart w:id="29" w:name="_Toc219965851"/>
      <w:r>
        <w:lastRenderedPageBreak/>
        <w:t>Filter</w:t>
      </w:r>
      <w:bookmarkEnd w:id="29"/>
    </w:p>
    <w:p w14:paraId="012BB305" w14:textId="579EB0E9" w:rsidR="00EE51A1" w:rsidRDefault="00EE51A1" w:rsidP="00EE51A1">
      <w:r w:rsidRPr="00EE51A1">
        <w:t xml:space="preserve">Pole </w:t>
      </w:r>
      <w:r w:rsidRPr="00EE51A1">
        <w:rPr>
          <w:b/>
          <w:bCs/>
        </w:rPr>
        <w:t>Filter</w:t>
      </w:r>
      <w:r w:rsidRPr="00EE51A1">
        <w:t xml:space="preserve"> umožňuje obmedziť výsledky </w:t>
      </w:r>
      <w:proofErr w:type="spellStart"/>
      <w:r w:rsidRPr="00EE51A1">
        <w:t>skenu</w:t>
      </w:r>
      <w:proofErr w:type="spellEnd"/>
      <w:r w:rsidRPr="00EE51A1">
        <w:t xml:space="preserve"> podľa názvu softvéru alebo iných textových kritérií. Filter sa aplikuje na výslednú množinu dát po dokončení skenovania.</w:t>
      </w:r>
    </w:p>
    <w:p w14:paraId="71BA52F9" w14:textId="4E1E9F5A" w:rsidR="004A3FCF" w:rsidRDefault="004A3FCF" w:rsidP="00EE51A1">
      <w:r w:rsidRPr="004A3FCF">
        <w:drawing>
          <wp:anchor distT="0" distB="0" distL="114300" distR="114300" simplePos="0" relativeHeight="251659264" behindDoc="1" locked="0" layoutInCell="1" allowOverlap="1" wp14:anchorId="79E52B2F" wp14:editId="70517E04">
            <wp:simplePos x="0" y="0"/>
            <wp:positionH relativeFrom="column">
              <wp:posOffset>1152525</wp:posOffset>
            </wp:positionH>
            <wp:positionV relativeFrom="paragraph">
              <wp:posOffset>4445</wp:posOffset>
            </wp:positionV>
            <wp:extent cx="3450590" cy="1835785"/>
            <wp:effectExtent l="0" t="0" r="0" b="0"/>
            <wp:wrapTopAndBottom/>
            <wp:docPr id="1948525235" name="Picture 1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25235" name="Picture 1" descr="A screenshot of a software scann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34F8C" w14:textId="4578F69B" w:rsidR="00EE51A1" w:rsidRDefault="00547A77" w:rsidP="001D401D">
      <w:pPr>
        <w:pStyle w:val="Heading2"/>
      </w:pPr>
      <w:bookmarkStart w:id="30" w:name="_Toc219965852"/>
      <w:r w:rsidRPr="00547A77">
        <w:t>Ovládacie prvky</w:t>
      </w:r>
      <w:bookmarkEnd w:id="30"/>
    </w:p>
    <w:p w14:paraId="0D134F21" w14:textId="4CCFA223" w:rsidR="001D401D" w:rsidRDefault="00CB6BB0" w:rsidP="00CB6BB0">
      <w:pPr>
        <w:pStyle w:val="Heading3"/>
      </w:pPr>
      <w:bookmarkStart w:id="31" w:name="_Toc219965853"/>
      <w:r w:rsidRPr="00CB6BB0">
        <w:t>INIT SCAN</w:t>
      </w:r>
      <w:bookmarkEnd w:id="31"/>
    </w:p>
    <w:p w14:paraId="18B23DFB" w14:textId="568C7A38" w:rsidR="000F0D03" w:rsidRPr="000F0D03" w:rsidRDefault="000F0D03" w:rsidP="000F0D03">
      <w:r w:rsidRPr="000F0D03">
        <w:t xml:space="preserve">Tlačidlo </w:t>
      </w:r>
      <w:r w:rsidRPr="000F0D03">
        <w:rPr>
          <w:b/>
          <w:bCs/>
        </w:rPr>
        <w:t>INIT SCAN</w:t>
      </w:r>
      <w:r w:rsidRPr="000F0D03">
        <w:t xml:space="preserve"> spúšťa proces inventarizácie softvéru na zadaných cieľových systémoch. Po jeho aktivácii:</w:t>
      </w:r>
    </w:p>
    <w:p w14:paraId="64B09327" w14:textId="574F97F2" w:rsidR="000F0D03" w:rsidRDefault="000F0D03" w:rsidP="000F0D03">
      <w:pPr>
        <w:pStyle w:val="ListParagraph"/>
        <w:numPr>
          <w:ilvl w:val="0"/>
          <w:numId w:val="20"/>
        </w:numPr>
        <w:jc w:val="left"/>
        <w:rPr>
          <w:lang w:val="en-US"/>
        </w:rPr>
      </w:pPr>
      <w:proofErr w:type="spellStart"/>
      <w:r w:rsidRPr="000F0D03">
        <w:rPr>
          <w:lang w:val="en-US"/>
        </w:rPr>
        <w:t>aplikácia</w:t>
      </w:r>
      <w:proofErr w:type="spellEnd"/>
      <w:r w:rsidRPr="000F0D03">
        <w:rPr>
          <w:lang w:val="en-US"/>
        </w:rPr>
        <w:t xml:space="preserve"> </w:t>
      </w:r>
      <w:proofErr w:type="spellStart"/>
      <w:r w:rsidRPr="000F0D03">
        <w:rPr>
          <w:lang w:val="en-US"/>
        </w:rPr>
        <w:t>overí</w:t>
      </w:r>
      <w:proofErr w:type="spellEnd"/>
      <w:r w:rsidRPr="000F0D03">
        <w:rPr>
          <w:lang w:val="en-US"/>
        </w:rPr>
        <w:t xml:space="preserve"> </w:t>
      </w:r>
      <w:proofErr w:type="spellStart"/>
      <w:r w:rsidRPr="000F0D03">
        <w:rPr>
          <w:lang w:val="en-US"/>
        </w:rPr>
        <w:t>vstupné</w:t>
      </w:r>
      <w:proofErr w:type="spellEnd"/>
      <w:r w:rsidRPr="000F0D03">
        <w:rPr>
          <w:lang w:val="en-US"/>
        </w:rPr>
        <w:t xml:space="preserve"> </w:t>
      </w:r>
      <w:proofErr w:type="spellStart"/>
      <w:r w:rsidRPr="000F0D03">
        <w:rPr>
          <w:lang w:val="en-US"/>
        </w:rPr>
        <w:t>údaje</w:t>
      </w:r>
      <w:proofErr w:type="spellEnd"/>
      <w:r w:rsidRPr="000F0D03">
        <w:rPr>
          <w:lang w:val="en-US"/>
        </w:rPr>
        <w:t>,</w:t>
      </w:r>
    </w:p>
    <w:p w14:paraId="6A87AC4D" w14:textId="2E9E8D31" w:rsidR="000F0D03" w:rsidRDefault="000F0D03" w:rsidP="000F0D03">
      <w:pPr>
        <w:pStyle w:val="ListParagraph"/>
        <w:numPr>
          <w:ilvl w:val="0"/>
          <w:numId w:val="20"/>
        </w:numPr>
        <w:jc w:val="left"/>
        <w:rPr>
          <w:lang w:val="en-US"/>
        </w:rPr>
      </w:pPr>
      <w:proofErr w:type="spellStart"/>
      <w:r w:rsidRPr="000F0D03">
        <w:rPr>
          <w:lang w:val="en-US"/>
        </w:rPr>
        <w:t>inicializuje</w:t>
      </w:r>
      <w:proofErr w:type="spellEnd"/>
      <w:r w:rsidRPr="000F0D03">
        <w:rPr>
          <w:lang w:val="en-US"/>
        </w:rPr>
        <w:t xml:space="preserve"> </w:t>
      </w:r>
      <w:proofErr w:type="spellStart"/>
      <w:r w:rsidRPr="000F0D03">
        <w:rPr>
          <w:lang w:val="en-US"/>
        </w:rPr>
        <w:t>skenovací</w:t>
      </w:r>
      <w:proofErr w:type="spellEnd"/>
      <w:r w:rsidRPr="000F0D03">
        <w:rPr>
          <w:lang w:val="en-US"/>
        </w:rPr>
        <w:t xml:space="preserve"> </w:t>
      </w:r>
      <w:proofErr w:type="spellStart"/>
      <w:r w:rsidRPr="000F0D03">
        <w:rPr>
          <w:lang w:val="en-US"/>
        </w:rPr>
        <w:t>proces</w:t>
      </w:r>
      <w:proofErr w:type="spellEnd"/>
      <w:r w:rsidRPr="000F0D03">
        <w:rPr>
          <w:lang w:val="en-US"/>
        </w:rPr>
        <w:t>,</w:t>
      </w:r>
    </w:p>
    <w:p w14:paraId="40E6CD07" w14:textId="3EFA4BFE" w:rsidR="000F0D03" w:rsidRDefault="00EB3282" w:rsidP="000F0D03">
      <w:pPr>
        <w:pStyle w:val="ListParagraph"/>
        <w:numPr>
          <w:ilvl w:val="0"/>
          <w:numId w:val="20"/>
        </w:numPr>
        <w:jc w:val="left"/>
        <w:rPr>
          <w:lang w:val="en-US"/>
        </w:rPr>
      </w:pPr>
      <w:r w:rsidRPr="00EB3282">
        <w:rPr>
          <w:lang w:val="en-US"/>
        </w:rPr>
        <w:drawing>
          <wp:anchor distT="0" distB="0" distL="114300" distR="114300" simplePos="0" relativeHeight="251660288" behindDoc="1" locked="0" layoutInCell="1" allowOverlap="1" wp14:anchorId="5F3C9037" wp14:editId="53C52456">
            <wp:simplePos x="0" y="0"/>
            <wp:positionH relativeFrom="column">
              <wp:posOffset>1160145</wp:posOffset>
            </wp:positionH>
            <wp:positionV relativeFrom="paragraph">
              <wp:posOffset>406400</wp:posOffset>
            </wp:positionV>
            <wp:extent cx="3444240" cy="1836219"/>
            <wp:effectExtent l="0" t="0" r="0" b="0"/>
            <wp:wrapTopAndBottom/>
            <wp:docPr id="1651062012" name="Picture 1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62012" name="Picture 1" descr="A screenshot of a software scann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836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F0D03" w:rsidRPr="000F0D03">
        <w:rPr>
          <w:lang w:val="en-US"/>
        </w:rPr>
        <w:t>zobrazí</w:t>
      </w:r>
      <w:proofErr w:type="spellEnd"/>
      <w:r w:rsidR="000F0D03" w:rsidRPr="000F0D03">
        <w:rPr>
          <w:lang w:val="en-US"/>
        </w:rPr>
        <w:t xml:space="preserve"> </w:t>
      </w:r>
      <w:proofErr w:type="spellStart"/>
      <w:r w:rsidR="000F0D03" w:rsidRPr="000F0D03">
        <w:rPr>
          <w:lang w:val="en-US"/>
        </w:rPr>
        <w:t>priebeh</w:t>
      </w:r>
      <w:proofErr w:type="spellEnd"/>
      <w:r w:rsidR="000F0D03" w:rsidRPr="000F0D03">
        <w:rPr>
          <w:lang w:val="en-US"/>
        </w:rPr>
        <w:t xml:space="preserve"> a </w:t>
      </w:r>
      <w:proofErr w:type="spellStart"/>
      <w:r w:rsidR="000F0D03" w:rsidRPr="000F0D03">
        <w:rPr>
          <w:lang w:val="en-US"/>
        </w:rPr>
        <w:t>následne</w:t>
      </w:r>
      <w:proofErr w:type="spellEnd"/>
      <w:r w:rsidR="000F0D03" w:rsidRPr="000F0D03">
        <w:rPr>
          <w:lang w:val="en-US"/>
        </w:rPr>
        <w:t xml:space="preserve"> </w:t>
      </w:r>
      <w:proofErr w:type="spellStart"/>
      <w:r w:rsidR="000F0D03" w:rsidRPr="000F0D03">
        <w:rPr>
          <w:lang w:val="en-US"/>
        </w:rPr>
        <w:t>výsledky</w:t>
      </w:r>
      <w:proofErr w:type="spellEnd"/>
      <w:r w:rsidR="000F0D03" w:rsidRPr="000F0D03">
        <w:rPr>
          <w:lang w:val="en-US"/>
        </w:rPr>
        <w:t>.</w:t>
      </w:r>
    </w:p>
    <w:p w14:paraId="4FC0A325" w14:textId="00203BC8" w:rsidR="00EB3282" w:rsidRPr="00EB3282" w:rsidRDefault="00EB3282" w:rsidP="00EB3282">
      <w:pPr>
        <w:ind w:left="360"/>
        <w:jc w:val="left"/>
        <w:rPr>
          <w:lang w:val="en-US"/>
        </w:rPr>
      </w:pPr>
    </w:p>
    <w:p w14:paraId="3A211C57" w14:textId="65AEF2B2" w:rsidR="000F0D03" w:rsidRDefault="00145CA6" w:rsidP="00145CA6">
      <w:pPr>
        <w:pStyle w:val="Heading3"/>
      </w:pPr>
      <w:bookmarkStart w:id="32" w:name="_Toc219965854"/>
      <w:r w:rsidRPr="00145CA6">
        <w:t>EXPORT CSV</w:t>
      </w:r>
      <w:bookmarkEnd w:id="32"/>
    </w:p>
    <w:p w14:paraId="65F331E3" w14:textId="42332A59" w:rsidR="00145CA6" w:rsidRDefault="00145CA6" w:rsidP="00145CA6">
      <w:r w:rsidRPr="00145CA6">
        <w:t xml:space="preserve">Tlačidlo </w:t>
      </w:r>
      <w:r w:rsidRPr="00145CA6">
        <w:rPr>
          <w:b/>
          <w:bCs/>
        </w:rPr>
        <w:t>EXPORT CSV</w:t>
      </w:r>
      <w:r w:rsidRPr="00145CA6">
        <w:t xml:space="preserve"> umožňuje exportovať aktuálne zobrazené výsledky do CSV súboru, ktorý je kompatibilný s nástrojmi ako Microsoft Excel alebo </w:t>
      </w:r>
      <w:proofErr w:type="spellStart"/>
      <w:r w:rsidRPr="00145CA6">
        <w:t>LibreOffice</w:t>
      </w:r>
      <w:proofErr w:type="spellEnd"/>
      <w:r w:rsidRPr="00145CA6">
        <w:t xml:space="preserve"> </w:t>
      </w:r>
      <w:proofErr w:type="spellStart"/>
      <w:r w:rsidRPr="00145CA6">
        <w:t>Calc</w:t>
      </w:r>
      <w:proofErr w:type="spellEnd"/>
      <w:r w:rsidRPr="00145CA6">
        <w:t>.</w:t>
      </w:r>
    </w:p>
    <w:p w14:paraId="31FD787A" w14:textId="538CD24B" w:rsidR="00A6743B" w:rsidRPr="00145CA6" w:rsidRDefault="00A6743B" w:rsidP="00145CA6"/>
    <w:p w14:paraId="1612DA02" w14:textId="2E84EC45" w:rsidR="00CB6BB0" w:rsidRPr="00145CA6" w:rsidRDefault="00A6743B" w:rsidP="00CB6BB0">
      <w:r w:rsidRPr="00A6743B">
        <w:lastRenderedPageBreak/>
        <w:drawing>
          <wp:anchor distT="0" distB="0" distL="114300" distR="114300" simplePos="0" relativeHeight="251661312" behindDoc="0" locked="0" layoutInCell="1" allowOverlap="1" wp14:anchorId="4B6D4047" wp14:editId="7A13E875">
            <wp:simplePos x="0" y="0"/>
            <wp:positionH relativeFrom="column">
              <wp:posOffset>1152525</wp:posOffset>
            </wp:positionH>
            <wp:positionV relativeFrom="paragraph">
              <wp:posOffset>-5080</wp:posOffset>
            </wp:positionV>
            <wp:extent cx="3456940" cy="1858645"/>
            <wp:effectExtent l="0" t="0" r="0" b="0"/>
            <wp:wrapTopAndBottom/>
            <wp:docPr id="909867778" name="Picture 1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67778" name="Picture 1" descr="A screenshot of a software scann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1FA325" w14:textId="572FD5FD" w:rsidR="00872F9A" w:rsidRDefault="00BF678F" w:rsidP="00BF678F">
      <w:pPr>
        <w:pStyle w:val="Heading3"/>
      </w:pPr>
      <w:bookmarkStart w:id="33" w:name="_Toc219965855"/>
      <w:r>
        <w:t>HELP</w:t>
      </w:r>
      <w:bookmarkEnd w:id="33"/>
    </w:p>
    <w:p w14:paraId="5DBDE0C5" w14:textId="72714B3E" w:rsidR="00BF678F" w:rsidRDefault="00D56F56" w:rsidP="00BF678F">
      <w:r w:rsidRPr="00D56F56">
        <w:rPr>
          <w:b/>
          <w:bCs/>
        </w:rPr>
        <w:drawing>
          <wp:anchor distT="0" distB="0" distL="114300" distR="114300" simplePos="0" relativeHeight="251662336" behindDoc="0" locked="0" layoutInCell="1" allowOverlap="1" wp14:anchorId="03BA6A8B" wp14:editId="59F1E878">
            <wp:simplePos x="0" y="0"/>
            <wp:positionH relativeFrom="column">
              <wp:posOffset>962025</wp:posOffset>
            </wp:positionH>
            <wp:positionV relativeFrom="paragraph">
              <wp:posOffset>448310</wp:posOffset>
            </wp:positionV>
            <wp:extent cx="3467100" cy="1859915"/>
            <wp:effectExtent l="0" t="0" r="0" b="0"/>
            <wp:wrapTopAndBottom/>
            <wp:docPr id="582327567" name="Picture 1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27567" name="Picture 1" descr="A screenshot of a software scann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B09" w:rsidRPr="00CB7B09">
        <w:t xml:space="preserve">Tlačidlo </w:t>
      </w:r>
      <w:r w:rsidR="00CB7B09" w:rsidRPr="00CB7B09">
        <w:rPr>
          <w:b/>
          <w:bCs/>
        </w:rPr>
        <w:t>HELP</w:t>
      </w:r>
      <w:r w:rsidR="00CB7B09" w:rsidRPr="00CB7B09">
        <w:t xml:space="preserve"> otvára lokálny HTML dokument s používateľskou dokumentáciou aplikácie</w:t>
      </w:r>
      <w:r w:rsidR="00CB7B09">
        <w:t>.</w:t>
      </w:r>
    </w:p>
    <w:p w14:paraId="490F0136" w14:textId="49CDE3E3" w:rsidR="00CB7B09" w:rsidRDefault="00CB7B09" w:rsidP="00BF678F">
      <w:pPr>
        <w:rPr>
          <w:b/>
          <w:bCs/>
        </w:rPr>
      </w:pPr>
    </w:p>
    <w:p w14:paraId="2BAC9D20" w14:textId="16405EBA" w:rsidR="0079171A" w:rsidRDefault="0079171A" w:rsidP="0079171A">
      <w:pPr>
        <w:pStyle w:val="Heading2"/>
      </w:pPr>
      <w:bookmarkStart w:id="34" w:name="_Toc219965856"/>
      <w:r w:rsidRPr="0079171A">
        <w:t>Výstupná časť GUI</w:t>
      </w:r>
      <w:bookmarkEnd w:id="34"/>
    </w:p>
    <w:p w14:paraId="0C2CC54F" w14:textId="05BD088F" w:rsidR="0079171A" w:rsidRDefault="0079171A" w:rsidP="0079171A">
      <w:pPr>
        <w:pStyle w:val="Heading3"/>
      </w:pPr>
      <w:bookmarkStart w:id="35" w:name="_Toc219965857"/>
      <w:proofErr w:type="spellStart"/>
      <w:r w:rsidRPr="0079171A">
        <w:t>Tabs</w:t>
      </w:r>
      <w:proofErr w:type="spellEnd"/>
      <w:r w:rsidRPr="0079171A">
        <w:t xml:space="preserve">: </w:t>
      </w:r>
      <w:proofErr w:type="spellStart"/>
      <w:r w:rsidRPr="0079171A">
        <w:t>Results</w:t>
      </w:r>
      <w:proofErr w:type="spellEnd"/>
      <w:r w:rsidRPr="0079171A">
        <w:t xml:space="preserve"> / </w:t>
      </w:r>
      <w:proofErr w:type="spellStart"/>
      <w:r w:rsidRPr="0079171A">
        <w:t>Summary</w:t>
      </w:r>
      <w:bookmarkEnd w:id="35"/>
      <w:proofErr w:type="spellEnd"/>
    </w:p>
    <w:p w14:paraId="6A4EF993" w14:textId="084FE6C7" w:rsidR="00D80688" w:rsidRPr="00D80688" w:rsidRDefault="00D80688" w:rsidP="00D80688">
      <w:r w:rsidRPr="00D80688">
        <w:t>GUI obsahuje dve záložky:</w:t>
      </w:r>
    </w:p>
    <w:p w14:paraId="58AADEB2" w14:textId="63CC1A6A" w:rsidR="00D80688" w:rsidRDefault="00D80688" w:rsidP="00D80688">
      <w:pPr>
        <w:pStyle w:val="ListParagraph"/>
        <w:numPr>
          <w:ilvl w:val="0"/>
          <w:numId w:val="22"/>
        </w:numPr>
      </w:pPr>
      <w:proofErr w:type="spellStart"/>
      <w:r w:rsidRPr="00D80688">
        <w:rPr>
          <w:b/>
          <w:bCs/>
        </w:rPr>
        <w:t>Results</w:t>
      </w:r>
      <w:proofErr w:type="spellEnd"/>
      <w:r w:rsidRPr="00D80688">
        <w:t xml:space="preserve"> – tabuľkový výpis </w:t>
      </w:r>
      <w:proofErr w:type="spellStart"/>
      <w:r w:rsidRPr="00D80688">
        <w:t>detekovaného</w:t>
      </w:r>
      <w:proofErr w:type="spellEnd"/>
      <w:r w:rsidRPr="00D80688">
        <w:t xml:space="preserve"> softvéru,</w:t>
      </w:r>
    </w:p>
    <w:p w14:paraId="5E3550D8" w14:textId="5B775713" w:rsidR="00D80688" w:rsidRDefault="00790243" w:rsidP="00D80688">
      <w:pPr>
        <w:pStyle w:val="ListParagraph"/>
        <w:numPr>
          <w:ilvl w:val="0"/>
          <w:numId w:val="22"/>
        </w:numPr>
      </w:pPr>
      <w:r w:rsidRPr="005175FE">
        <w:drawing>
          <wp:anchor distT="0" distB="0" distL="114300" distR="114300" simplePos="0" relativeHeight="251663360" behindDoc="0" locked="0" layoutInCell="1" allowOverlap="1" wp14:anchorId="7C8DC9A1" wp14:editId="04EEB57D">
            <wp:simplePos x="0" y="0"/>
            <wp:positionH relativeFrom="column">
              <wp:posOffset>945515</wp:posOffset>
            </wp:positionH>
            <wp:positionV relativeFrom="paragraph">
              <wp:posOffset>683895</wp:posOffset>
            </wp:positionV>
            <wp:extent cx="3498215" cy="1889760"/>
            <wp:effectExtent l="0" t="0" r="0" b="0"/>
            <wp:wrapTopAndBottom/>
            <wp:docPr id="826470770" name="Picture 1" descr="A screenshot of a software scan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70770" name="Picture 1" descr="A screenshot of a software scann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80688" w:rsidRPr="00D80688">
        <w:rPr>
          <w:b/>
          <w:bCs/>
        </w:rPr>
        <w:t>Summary</w:t>
      </w:r>
      <w:proofErr w:type="spellEnd"/>
      <w:r w:rsidR="00D80688" w:rsidRPr="00D80688">
        <w:t xml:space="preserve"> – sumarizačný prehľad (napr. počet nájdených aplikácií, počty podľa</w:t>
      </w:r>
      <w:r>
        <w:t xml:space="preserve"> </w:t>
      </w:r>
      <w:proofErr w:type="spellStart"/>
      <w:r w:rsidR="00D80688" w:rsidRPr="00D80688">
        <w:t>vendorov</w:t>
      </w:r>
      <w:proofErr w:type="spellEnd"/>
      <w:r w:rsidR="00D80688" w:rsidRPr="00D80688">
        <w:t>).</w:t>
      </w:r>
    </w:p>
    <w:p w14:paraId="07B8FADB" w14:textId="758C818D" w:rsidR="00790243" w:rsidRDefault="00790243" w:rsidP="00790243">
      <w:pPr>
        <w:ind w:left="360"/>
      </w:pPr>
    </w:p>
    <w:p w14:paraId="6FFCEB06" w14:textId="4C7C3211" w:rsidR="00790243" w:rsidRDefault="00D47F15" w:rsidP="00D47F15">
      <w:pPr>
        <w:pStyle w:val="Heading3"/>
      </w:pPr>
      <w:bookmarkStart w:id="36" w:name="_Toc219965858"/>
      <w:r w:rsidRPr="00D47F15">
        <w:t>Tabuľka výsledkov</w:t>
      </w:r>
      <w:bookmarkEnd w:id="36"/>
    </w:p>
    <w:p w14:paraId="27192A3D" w14:textId="5C9501E1" w:rsidR="002B22B8" w:rsidRDefault="002B22B8" w:rsidP="002B22B8">
      <w:r w:rsidRPr="002B22B8">
        <w:t xml:space="preserve">Tabuľka v záložke </w:t>
      </w:r>
      <w:proofErr w:type="spellStart"/>
      <w:r w:rsidRPr="002B22B8">
        <w:rPr>
          <w:i/>
          <w:iCs/>
        </w:rPr>
        <w:t>Results</w:t>
      </w:r>
      <w:proofErr w:type="spellEnd"/>
      <w:r w:rsidRPr="002B22B8">
        <w:t xml:space="preserve"> obsahuje nasledujúce stĺpce:</w:t>
      </w:r>
    </w:p>
    <w:p w14:paraId="614B4667" w14:textId="62730B14" w:rsidR="002B22B8" w:rsidRPr="002B22B8" w:rsidRDefault="002B22B8" w:rsidP="002B22B8">
      <w:pPr>
        <w:pStyle w:val="ListParagraph"/>
        <w:numPr>
          <w:ilvl w:val="0"/>
          <w:numId w:val="24"/>
        </w:numPr>
      </w:pPr>
      <w:r w:rsidRPr="002B22B8">
        <w:rPr>
          <w:lang w:val="en-US"/>
        </w:rPr>
        <w:t>Computer</w:t>
      </w:r>
    </w:p>
    <w:p w14:paraId="42DE0FC3" w14:textId="77777777" w:rsidR="002B22B8" w:rsidRPr="002B22B8" w:rsidRDefault="002B22B8" w:rsidP="002B22B8">
      <w:pPr>
        <w:pStyle w:val="ListParagraph"/>
        <w:numPr>
          <w:ilvl w:val="0"/>
          <w:numId w:val="24"/>
        </w:numPr>
      </w:pPr>
      <w:r w:rsidRPr="002B22B8">
        <w:rPr>
          <w:lang w:val="en-US"/>
        </w:rPr>
        <w:t>Software Name</w:t>
      </w:r>
    </w:p>
    <w:p w14:paraId="52AF2E03" w14:textId="03390D1F" w:rsidR="002B22B8" w:rsidRPr="002B22B8" w:rsidRDefault="002B22B8" w:rsidP="002B22B8">
      <w:pPr>
        <w:pStyle w:val="ListParagraph"/>
        <w:numPr>
          <w:ilvl w:val="0"/>
          <w:numId w:val="24"/>
        </w:numPr>
      </w:pPr>
      <w:r w:rsidRPr="002B22B8">
        <w:rPr>
          <w:lang w:val="en-US"/>
        </w:rPr>
        <w:t>Version</w:t>
      </w:r>
    </w:p>
    <w:p w14:paraId="05367D79" w14:textId="3161D843" w:rsidR="002B22B8" w:rsidRPr="002B22B8" w:rsidRDefault="002B22B8" w:rsidP="002B22B8">
      <w:pPr>
        <w:pStyle w:val="ListParagraph"/>
        <w:numPr>
          <w:ilvl w:val="0"/>
          <w:numId w:val="24"/>
        </w:numPr>
      </w:pPr>
      <w:r w:rsidRPr="002B22B8">
        <w:rPr>
          <w:lang w:val="en-US"/>
        </w:rPr>
        <w:t>Vendor</w:t>
      </w:r>
    </w:p>
    <w:p w14:paraId="23A3CC47" w14:textId="68D7075B" w:rsidR="002B22B8" w:rsidRPr="002B22B8" w:rsidRDefault="002B22B8" w:rsidP="002B22B8">
      <w:pPr>
        <w:pStyle w:val="ListParagraph"/>
        <w:numPr>
          <w:ilvl w:val="0"/>
          <w:numId w:val="24"/>
        </w:numPr>
      </w:pPr>
      <w:r w:rsidRPr="002B22B8">
        <w:rPr>
          <w:lang w:val="en-US"/>
        </w:rPr>
        <w:t>Install Date</w:t>
      </w:r>
    </w:p>
    <w:p w14:paraId="156AE191" w14:textId="0E295832" w:rsidR="002B22B8" w:rsidRPr="007C5170" w:rsidRDefault="002B22B8" w:rsidP="002B22B8">
      <w:pPr>
        <w:pStyle w:val="ListParagraph"/>
        <w:numPr>
          <w:ilvl w:val="0"/>
          <w:numId w:val="24"/>
        </w:numPr>
      </w:pPr>
      <w:r w:rsidRPr="002B22B8">
        <w:rPr>
          <w:lang w:val="en-US"/>
        </w:rPr>
        <w:t>Status</w:t>
      </w:r>
    </w:p>
    <w:p w14:paraId="79238563" w14:textId="727CEFC7" w:rsidR="007C5170" w:rsidRDefault="00992AA6" w:rsidP="007C5170">
      <w:r w:rsidRPr="007C5170">
        <w:drawing>
          <wp:anchor distT="0" distB="0" distL="114300" distR="114300" simplePos="0" relativeHeight="251664384" behindDoc="1" locked="0" layoutInCell="1" allowOverlap="1" wp14:anchorId="6E4B807E" wp14:editId="6EBAB50F">
            <wp:simplePos x="0" y="0"/>
            <wp:positionH relativeFrom="column">
              <wp:posOffset>1122045</wp:posOffset>
            </wp:positionH>
            <wp:positionV relativeFrom="paragraph">
              <wp:posOffset>149860</wp:posOffset>
            </wp:positionV>
            <wp:extent cx="3512820" cy="1886125"/>
            <wp:effectExtent l="0" t="0" r="0" b="0"/>
            <wp:wrapNone/>
            <wp:docPr id="1948361758" name="Picture 1" descr="A screenshot of a computer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61758" name="Picture 1" descr="A screenshot of a computer softwar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8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D11516" w14:textId="0A6E28A0" w:rsidR="004C1234" w:rsidRDefault="00992AA6" w:rsidP="00992AA6">
      <w:pPr>
        <w:pStyle w:val="Heading1"/>
      </w:pPr>
      <w:bookmarkStart w:id="37" w:name="_Toc219965859"/>
      <w:r>
        <w:lastRenderedPageBreak/>
        <w:t xml:space="preserve">HTML </w:t>
      </w:r>
      <w:proofErr w:type="spellStart"/>
      <w:r w:rsidR="00D635CC" w:rsidRPr="00D635CC">
        <w:t>Help</w:t>
      </w:r>
      <w:proofErr w:type="spellEnd"/>
      <w:r w:rsidR="00D635CC" w:rsidRPr="00D635CC">
        <w:t xml:space="preserve"> systém</w:t>
      </w:r>
      <w:bookmarkEnd w:id="37"/>
    </w:p>
    <w:p w14:paraId="1C785DD6" w14:textId="2FCDE74F" w:rsidR="00D635CC" w:rsidRDefault="00D635CC" w:rsidP="00D635CC">
      <w:pPr>
        <w:pStyle w:val="Heading2"/>
      </w:pPr>
      <w:bookmarkStart w:id="38" w:name="_Toc219965860"/>
      <w:r w:rsidRPr="00D635CC">
        <w:t xml:space="preserve">Účel HTML </w:t>
      </w:r>
      <w:proofErr w:type="spellStart"/>
      <w:r w:rsidRPr="00D635CC">
        <w:t>Help</w:t>
      </w:r>
      <w:bookmarkEnd w:id="38"/>
      <w:proofErr w:type="spellEnd"/>
    </w:p>
    <w:p w14:paraId="57AE8A99" w14:textId="77777777" w:rsidR="00D635CC" w:rsidRDefault="00D635CC" w:rsidP="00D635CC">
      <w:pPr>
        <w:rPr>
          <w:lang w:val="en-US"/>
        </w:rPr>
      </w:pPr>
      <w:r w:rsidRPr="00D635CC">
        <w:t xml:space="preserve">HTML </w:t>
      </w:r>
      <w:proofErr w:type="spellStart"/>
      <w:r w:rsidRPr="00D635CC">
        <w:t>Help</w:t>
      </w:r>
      <w:proofErr w:type="spellEnd"/>
      <w:r w:rsidRPr="00D635CC">
        <w:t xml:space="preserve"> slúži ako vstavaná používateľská príručka aplikácie </w:t>
      </w:r>
      <w:proofErr w:type="spellStart"/>
      <w:r w:rsidRPr="00D635CC">
        <w:t>ISWInfo</w:t>
      </w:r>
      <w:proofErr w:type="spellEnd"/>
      <w:r w:rsidRPr="00D635CC">
        <w:t xml:space="preserve">. </w:t>
      </w:r>
      <w:r w:rsidRPr="00D635CC">
        <w:rPr>
          <w:lang w:val="en-US"/>
        </w:rPr>
        <w:t xml:space="preserve">Je </w:t>
      </w:r>
      <w:proofErr w:type="spellStart"/>
      <w:r w:rsidRPr="00D635CC">
        <w:rPr>
          <w:lang w:val="en-US"/>
        </w:rPr>
        <w:t>navrhnutý</w:t>
      </w:r>
      <w:proofErr w:type="spellEnd"/>
      <w:r w:rsidRPr="00D635CC">
        <w:rPr>
          <w:lang w:val="en-US"/>
        </w:rPr>
        <w:t xml:space="preserve"> </w:t>
      </w:r>
      <w:proofErr w:type="spellStart"/>
      <w:r w:rsidRPr="00D635CC">
        <w:rPr>
          <w:lang w:val="en-US"/>
        </w:rPr>
        <w:t>tak</w:t>
      </w:r>
      <w:proofErr w:type="spellEnd"/>
      <w:r w:rsidRPr="00D635CC">
        <w:rPr>
          <w:lang w:val="en-US"/>
        </w:rPr>
        <w:t xml:space="preserve">, aby </w:t>
      </w:r>
      <w:proofErr w:type="spellStart"/>
      <w:r w:rsidRPr="00D635CC">
        <w:rPr>
          <w:lang w:val="en-US"/>
        </w:rPr>
        <w:t>bol</w:t>
      </w:r>
      <w:proofErr w:type="spellEnd"/>
      <w:r w:rsidRPr="00D635CC">
        <w:rPr>
          <w:lang w:val="en-US"/>
        </w:rPr>
        <w:t>:</w:t>
      </w:r>
    </w:p>
    <w:p w14:paraId="01015A8A" w14:textId="77777777" w:rsidR="00D635CC" w:rsidRDefault="00D635CC" w:rsidP="00D635CC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D635CC">
        <w:rPr>
          <w:lang w:val="en-US"/>
        </w:rPr>
        <w:t>dostupný</w:t>
      </w:r>
      <w:proofErr w:type="spellEnd"/>
      <w:r w:rsidRPr="00D635CC">
        <w:rPr>
          <w:lang w:val="en-US"/>
        </w:rPr>
        <w:t xml:space="preserve"> offline,</w:t>
      </w:r>
    </w:p>
    <w:p w14:paraId="15EE837B" w14:textId="77777777" w:rsidR="00D635CC" w:rsidRDefault="00D635CC" w:rsidP="00D635CC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D635CC">
        <w:rPr>
          <w:lang w:val="en-US"/>
        </w:rPr>
        <w:t>ľahko</w:t>
      </w:r>
      <w:proofErr w:type="spellEnd"/>
      <w:r w:rsidRPr="00D635CC">
        <w:rPr>
          <w:lang w:val="en-US"/>
        </w:rPr>
        <w:t xml:space="preserve"> </w:t>
      </w:r>
      <w:proofErr w:type="spellStart"/>
      <w:r w:rsidRPr="00D635CC">
        <w:rPr>
          <w:lang w:val="en-US"/>
        </w:rPr>
        <w:t>rozšíriteľný</w:t>
      </w:r>
      <w:proofErr w:type="spellEnd"/>
      <w:r w:rsidRPr="00D635CC">
        <w:rPr>
          <w:lang w:val="en-US"/>
        </w:rPr>
        <w:t>,</w:t>
      </w:r>
    </w:p>
    <w:p w14:paraId="01AB7322" w14:textId="7682E094" w:rsidR="00D635CC" w:rsidRDefault="00D635CC" w:rsidP="00D635CC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D635CC">
        <w:rPr>
          <w:lang w:val="en-US"/>
        </w:rPr>
        <w:t>nezávislý</w:t>
      </w:r>
      <w:proofErr w:type="spellEnd"/>
      <w:r w:rsidRPr="00D635CC">
        <w:rPr>
          <w:lang w:val="en-US"/>
        </w:rPr>
        <w:t xml:space="preserve"> od PowerShell GUI </w:t>
      </w:r>
      <w:proofErr w:type="spellStart"/>
      <w:r w:rsidRPr="00D635CC">
        <w:rPr>
          <w:lang w:val="en-US"/>
        </w:rPr>
        <w:t>logiky</w:t>
      </w:r>
      <w:proofErr w:type="spellEnd"/>
      <w:r w:rsidRPr="00D635CC">
        <w:rPr>
          <w:lang w:val="en-US"/>
        </w:rPr>
        <w:t>.</w:t>
      </w:r>
    </w:p>
    <w:p w14:paraId="69A261C2" w14:textId="07764260" w:rsidR="00671934" w:rsidRDefault="00671934" w:rsidP="00671934">
      <w:pPr>
        <w:pStyle w:val="Heading2"/>
      </w:pPr>
      <w:bookmarkStart w:id="39" w:name="_Toc219965861"/>
      <w:r w:rsidRPr="00671934">
        <w:t>Štruktúra HTML dokumentu</w:t>
      </w:r>
      <w:bookmarkEnd w:id="39"/>
    </w:p>
    <w:p w14:paraId="44624CAD" w14:textId="77777777" w:rsidR="000B3ADB" w:rsidRDefault="000B3ADB" w:rsidP="000B3ADB">
      <w:pPr>
        <w:rPr>
          <w:lang w:val="en-US"/>
        </w:rPr>
      </w:pPr>
      <w:r w:rsidRPr="000B3ADB">
        <w:rPr>
          <w:lang w:val="en-US"/>
        </w:rPr>
        <w:t xml:space="preserve">Help </w:t>
      </w:r>
      <w:proofErr w:type="spellStart"/>
      <w:r w:rsidRPr="000B3ADB">
        <w:rPr>
          <w:lang w:val="en-US"/>
        </w:rPr>
        <w:t>súbor</w:t>
      </w:r>
      <w:proofErr w:type="spellEnd"/>
      <w:r w:rsidRPr="000B3ADB">
        <w:rPr>
          <w:lang w:val="en-US"/>
        </w:rPr>
        <w:t xml:space="preserve"> je </w:t>
      </w:r>
      <w:proofErr w:type="spellStart"/>
      <w:r w:rsidRPr="000B3ADB">
        <w:rPr>
          <w:lang w:val="en-US"/>
        </w:rPr>
        <w:t>implementovaný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ako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samostatný</w:t>
      </w:r>
      <w:proofErr w:type="spellEnd"/>
      <w:r w:rsidRPr="000B3ADB">
        <w:rPr>
          <w:lang w:val="en-US"/>
        </w:rPr>
        <w:t xml:space="preserve"> HTML </w:t>
      </w:r>
      <w:proofErr w:type="spellStart"/>
      <w:r w:rsidRPr="000B3ADB">
        <w:rPr>
          <w:lang w:val="en-US"/>
        </w:rPr>
        <w:t>dokument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obsahujúci</w:t>
      </w:r>
      <w:proofErr w:type="spellEnd"/>
      <w:r w:rsidRPr="000B3ADB">
        <w:rPr>
          <w:lang w:val="en-US"/>
        </w:rPr>
        <w:t>:</w:t>
      </w:r>
    </w:p>
    <w:p w14:paraId="50C7F6C1" w14:textId="77777777" w:rsidR="000B3ADB" w:rsidRDefault="000B3ADB" w:rsidP="000B3ADB">
      <w:pPr>
        <w:pStyle w:val="ListParagraph"/>
        <w:numPr>
          <w:ilvl w:val="0"/>
          <w:numId w:val="28"/>
        </w:numPr>
        <w:rPr>
          <w:lang w:val="en-US"/>
        </w:rPr>
      </w:pPr>
      <w:proofErr w:type="spellStart"/>
      <w:r w:rsidRPr="000B3ADB">
        <w:rPr>
          <w:lang w:val="en-US"/>
        </w:rPr>
        <w:t>úvodné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informácie</w:t>
      </w:r>
      <w:proofErr w:type="spellEnd"/>
      <w:r w:rsidRPr="000B3ADB">
        <w:rPr>
          <w:lang w:val="en-US"/>
        </w:rPr>
        <w:t xml:space="preserve"> o </w:t>
      </w:r>
      <w:proofErr w:type="spellStart"/>
      <w:r w:rsidRPr="000B3ADB">
        <w:rPr>
          <w:lang w:val="en-US"/>
        </w:rPr>
        <w:t>aplikácii</w:t>
      </w:r>
      <w:proofErr w:type="spellEnd"/>
      <w:r w:rsidRPr="000B3ADB">
        <w:rPr>
          <w:lang w:val="en-US"/>
        </w:rPr>
        <w:t>,</w:t>
      </w:r>
    </w:p>
    <w:p w14:paraId="525649FC" w14:textId="5E7786E8" w:rsidR="000B3ADB" w:rsidRDefault="000B3ADB" w:rsidP="000B3ADB">
      <w:pPr>
        <w:pStyle w:val="ListParagraph"/>
        <w:numPr>
          <w:ilvl w:val="0"/>
          <w:numId w:val="28"/>
        </w:numPr>
        <w:rPr>
          <w:lang w:val="en-US"/>
        </w:rPr>
      </w:pPr>
      <w:proofErr w:type="spellStart"/>
      <w:r w:rsidRPr="000B3ADB">
        <w:rPr>
          <w:lang w:val="en-US"/>
        </w:rPr>
        <w:t>popis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funkcií</w:t>
      </w:r>
      <w:proofErr w:type="spellEnd"/>
      <w:r w:rsidRPr="000B3ADB">
        <w:rPr>
          <w:lang w:val="en-US"/>
        </w:rPr>
        <w:t>,</w:t>
      </w:r>
    </w:p>
    <w:p w14:paraId="408FCE7F" w14:textId="77777777" w:rsidR="000B3ADB" w:rsidRDefault="000B3ADB" w:rsidP="000B3ADB">
      <w:pPr>
        <w:pStyle w:val="ListParagraph"/>
        <w:numPr>
          <w:ilvl w:val="0"/>
          <w:numId w:val="28"/>
        </w:numPr>
        <w:rPr>
          <w:lang w:val="en-US"/>
        </w:rPr>
      </w:pPr>
      <w:proofErr w:type="spellStart"/>
      <w:r w:rsidRPr="000B3ADB">
        <w:rPr>
          <w:lang w:val="en-US"/>
        </w:rPr>
        <w:t>návod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na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použitie</w:t>
      </w:r>
      <w:proofErr w:type="spellEnd"/>
      <w:r w:rsidRPr="000B3ADB">
        <w:rPr>
          <w:lang w:val="en-US"/>
        </w:rPr>
        <w:t>,</w:t>
      </w:r>
    </w:p>
    <w:p w14:paraId="2DD3A524" w14:textId="026039A3" w:rsidR="000B3ADB" w:rsidRPr="000B3ADB" w:rsidRDefault="000B3ADB" w:rsidP="000B3ADB">
      <w:pPr>
        <w:pStyle w:val="ListParagraph"/>
        <w:numPr>
          <w:ilvl w:val="0"/>
          <w:numId w:val="28"/>
        </w:numPr>
        <w:rPr>
          <w:lang w:val="en-US"/>
        </w:rPr>
      </w:pPr>
      <w:proofErr w:type="spellStart"/>
      <w:r w:rsidRPr="000B3ADB">
        <w:rPr>
          <w:lang w:val="en-US"/>
        </w:rPr>
        <w:t>vysvetlenie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výstupov</w:t>
      </w:r>
      <w:proofErr w:type="spellEnd"/>
      <w:r w:rsidRPr="000B3ADB">
        <w:rPr>
          <w:lang w:val="en-US"/>
        </w:rPr>
        <w:t xml:space="preserve"> </w:t>
      </w:r>
      <w:proofErr w:type="gramStart"/>
      <w:r w:rsidRPr="000B3ADB">
        <w:rPr>
          <w:lang w:val="en-US"/>
        </w:rPr>
        <w:t>a</w:t>
      </w:r>
      <w:proofErr w:type="gram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exportu</w:t>
      </w:r>
      <w:proofErr w:type="spellEnd"/>
      <w:r w:rsidRPr="000B3ADB">
        <w:rPr>
          <w:lang w:val="en-US"/>
        </w:rPr>
        <w:t>.</w:t>
      </w:r>
    </w:p>
    <w:p w14:paraId="2B732CFF" w14:textId="67F1C563" w:rsidR="000B3ADB" w:rsidRPr="000B3ADB" w:rsidRDefault="000B3ADB" w:rsidP="000B3ADB">
      <w:pPr>
        <w:rPr>
          <w:lang w:val="en-US"/>
        </w:rPr>
      </w:pPr>
      <w:proofErr w:type="spellStart"/>
      <w:r w:rsidRPr="000B3ADB">
        <w:rPr>
          <w:lang w:val="en-US"/>
        </w:rPr>
        <w:t>Dokument</w:t>
      </w:r>
      <w:proofErr w:type="spellEnd"/>
      <w:r w:rsidRPr="000B3ADB">
        <w:rPr>
          <w:lang w:val="en-US"/>
        </w:rPr>
        <w:t xml:space="preserve"> je </w:t>
      </w:r>
      <w:proofErr w:type="spellStart"/>
      <w:r w:rsidRPr="000B3ADB">
        <w:rPr>
          <w:lang w:val="en-US"/>
        </w:rPr>
        <w:t>otváraný</w:t>
      </w:r>
      <w:proofErr w:type="spellEnd"/>
      <w:r w:rsidRPr="000B3ADB">
        <w:rPr>
          <w:lang w:val="en-US"/>
        </w:rPr>
        <w:t xml:space="preserve"> v </w:t>
      </w:r>
      <w:proofErr w:type="spellStart"/>
      <w:r w:rsidRPr="000B3ADB">
        <w:rPr>
          <w:lang w:val="en-US"/>
        </w:rPr>
        <w:t>predvolenom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webovom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prehliadači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systému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pomocou</w:t>
      </w:r>
      <w:proofErr w:type="spellEnd"/>
      <w:r w:rsidRPr="000B3ADB">
        <w:rPr>
          <w:lang w:val="en-US"/>
        </w:rPr>
        <w:t xml:space="preserve"> PowerShell </w:t>
      </w:r>
      <w:proofErr w:type="spellStart"/>
      <w:r w:rsidRPr="000B3ADB">
        <w:rPr>
          <w:lang w:val="en-US"/>
        </w:rPr>
        <w:t>príkazu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na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spustenie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externého</w:t>
      </w:r>
      <w:proofErr w:type="spellEnd"/>
      <w:r w:rsidRPr="000B3ADB">
        <w:rPr>
          <w:lang w:val="en-US"/>
        </w:rPr>
        <w:t xml:space="preserve"> </w:t>
      </w:r>
      <w:proofErr w:type="spellStart"/>
      <w:r w:rsidRPr="000B3ADB">
        <w:rPr>
          <w:lang w:val="en-US"/>
        </w:rPr>
        <w:t>súboru</w:t>
      </w:r>
      <w:proofErr w:type="spellEnd"/>
      <w:r w:rsidRPr="000B3ADB">
        <w:rPr>
          <w:lang w:val="en-US"/>
        </w:rPr>
        <w:t>.</w:t>
      </w:r>
    </w:p>
    <w:p w14:paraId="0FB976B3" w14:textId="77777777" w:rsidR="00671934" w:rsidRPr="000B3ADB" w:rsidRDefault="00671934" w:rsidP="00671934">
      <w:pPr>
        <w:rPr>
          <w:lang w:val="en-US"/>
        </w:rPr>
      </w:pPr>
    </w:p>
    <w:p w14:paraId="78787F1E" w14:textId="77777777" w:rsidR="00D635CC" w:rsidRPr="00D635CC" w:rsidRDefault="00D635CC" w:rsidP="00D635CC">
      <w:pPr>
        <w:rPr>
          <w:lang w:val="en-US"/>
        </w:rPr>
      </w:pPr>
    </w:p>
    <w:p w14:paraId="700B5988" w14:textId="77777777" w:rsidR="00992AA6" w:rsidRPr="00992AA6" w:rsidRDefault="00992AA6" w:rsidP="00992AA6"/>
    <w:p w14:paraId="149440AA" w14:textId="77777777" w:rsidR="00D47F15" w:rsidRPr="00D47F15" w:rsidRDefault="00D47F15" w:rsidP="00D47F15"/>
    <w:p w14:paraId="4D46D934" w14:textId="394B5284" w:rsidR="00D80688" w:rsidRPr="00D80688" w:rsidRDefault="00D80688" w:rsidP="00D80688"/>
    <w:p w14:paraId="5E9CD22E" w14:textId="77777777" w:rsidR="0079171A" w:rsidRPr="00D80688" w:rsidRDefault="0079171A" w:rsidP="0079171A"/>
    <w:p w14:paraId="7D725305" w14:textId="7C339A19" w:rsidR="63828DC2" w:rsidRDefault="63828DC2" w:rsidP="7AA92386">
      <w:pPr>
        <w:pStyle w:val="Heading1"/>
      </w:pPr>
      <w:bookmarkStart w:id="40" w:name="_Toc219965862"/>
      <w:r w:rsidRPr="7AA92386">
        <w:lastRenderedPageBreak/>
        <w:t>Dodatočné informácie</w:t>
      </w:r>
      <w:bookmarkEnd w:id="40"/>
    </w:p>
    <w:p w14:paraId="1C9046ED" w14:textId="040D5A72" w:rsidR="007D0885" w:rsidRPr="007D0885" w:rsidRDefault="007D0885" w:rsidP="007D0885">
      <w:pPr>
        <w:ind w:firstLine="432"/>
      </w:pPr>
      <w:r w:rsidRPr="007D0885">
        <w:t>Použitie triedy Win32_Product je zvolené výhradne na školské účely; v produkčnom prostredí sa neodporúča z dôvodu výkonových dopadov.</w:t>
      </w:r>
    </w:p>
    <w:p w14:paraId="0C9F7548" w14:textId="08C03204" w:rsidR="63828DC2" w:rsidRDefault="63828DC2" w:rsidP="7AA92386">
      <w:pPr>
        <w:pStyle w:val="Heading2"/>
      </w:pPr>
      <w:bookmarkStart w:id="41" w:name="_Toc219965863"/>
      <w:r w:rsidRPr="7AA92386">
        <w:t>Predpoklady a požiadavky</w:t>
      </w:r>
      <w:bookmarkEnd w:id="41"/>
    </w:p>
    <w:p w14:paraId="31BF1745" w14:textId="5D326FD0" w:rsidR="63828DC2" w:rsidRDefault="63828DC2" w:rsidP="003A7DE4">
      <w:pPr>
        <w:jc w:val="left"/>
        <w:rPr>
          <w:rFonts w:eastAsia="Times New Roman" w:cs="Times New Roman"/>
          <w:szCs w:val="24"/>
        </w:rPr>
      </w:pPr>
      <w:proofErr w:type="spellStart"/>
      <w:r w:rsidRPr="7AA92386">
        <w:rPr>
          <w:rFonts w:eastAsia="Times New Roman" w:cs="Times New Roman"/>
          <w:szCs w:val="24"/>
        </w:rPr>
        <w:t>PowerShell</w:t>
      </w:r>
      <w:proofErr w:type="spellEnd"/>
      <w:r w:rsidRPr="7AA92386">
        <w:rPr>
          <w:rFonts w:eastAsia="Times New Roman" w:cs="Times New Roman"/>
          <w:szCs w:val="24"/>
        </w:rPr>
        <w:t xml:space="preserve"> verzia: 3.0 alebo vyššia  </w:t>
      </w:r>
      <w:r>
        <w:br/>
      </w:r>
      <w:r w:rsidRPr="7AA92386">
        <w:rPr>
          <w:rFonts w:eastAsia="Times New Roman" w:cs="Times New Roman"/>
          <w:szCs w:val="24"/>
        </w:rPr>
        <w:t xml:space="preserve">Prístup WMI: Počítač musí umožňovať WMI dotazy  </w:t>
      </w:r>
      <w:r>
        <w:br/>
      </w:r>
      <w:proofErr w:type="spellStart"/>
      <w:r w:rsidRPr="7AA92386">
        <w:rPr>
          <w:rFonts w:eastAsia="Times New Roman" w:cs="Times New Roman"/>
          <w:szCs w:val="24"/>
        </w:rPr>
        <w:t>Siťové</w:t>
      </w:r>
      <w:proofErr w:type="spellEnd"/>
      <w:r w:rsidRPr="7AA92386">
        <w:rPr>
          <w:rFonts w:eastAsia="Times New Roman" w:cs="Times New Roman"/>
          <w:szCs w:val="24"/>
        </w:rPr>
        <w:t xml:space="preserve"> pripojenie: Dostupnosť cieľových počítačov v sieti </w:t>
      </w:r>
      <w:r>
        <w:br/>
      </w:r>
      <w:r w:rsidRPr="7AA92386">
        <w:rPr>
          <w:rFonts w:eastAsia="Times New Roman" w:cs="Times New Roman"/>
          <w:szCs w:val="24"/>
        </w:rPr>
        <w:t xml:space="preserve">Firewall: Otvorené porty pre WMI (typicky RPC – port 135 a ďalšie dynamické porty) </w:t>
      </w:r>
      <w:r>
        <w:br/>
      </w:r>
      <w:r w:rsidRPr="7AA92386">
        <w:rPr>
          <w:rFonts w:eastAsia="Times New Roman" w:cs="Times New Roman"/>
          <w:szCs w:val="24"/>
        </w:rPr>
        <w:t>HTML dokumentácia: Súbor ISWInfoHELP.html v rovnakom priečinku ako ISWInfo.ps1 (pre -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  <w:r w:rsidRPr="7AA92386">
        <w:rPr>
          <w:rFonts w:eastAsia="Times New Roman" w:cs="Times New Roman"/>
          <w:szCs w:val="24"/>
        </w:rPr>
        <w:t>)</w:t>
      </w:r>
    </w:p>
    <w:p w14:paraId="68C78BF4" w14:textId="77777777" w:rsidR="003A7DE4" w:rsidRDefault="003A7DE4" w:rsidP="003A7DE4">
      <w:pPr>
        <w:jc w:val="left"/>
      </w:pPr>
    </w:p>
    <w:p w14:paraId="739179CA" w14:textId="1C45D515" w:rsidR="63828DC2" w:rsidRDefault="63828DC2" w:rsidP="7AA92386">
      <w:pPr>
        <w:pStyle w:val="Heading2"/>
      </w:pPr>
      <w:bookmarkStart w:id="42" w:name="_Toc219965864"/>
      <w:r w:rsidRPr="7AA92386">
        <w:t>Kódovanie a znaky</w:t>
      </w:r>
      <w:bookmarkEnd w:id="42"/>
    </w:p>
    <w:p w14:paraId="0341C1C8" w14:textId="08179FAF" w:rsidR="63828DC2" w:rsidRDefault="63828DC2" w:rsidP="7AA92386">
      <w:pPr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>Všetky texty sú v UTF-8 s podporou slovenských znakov (á, č, ď, é, í, ľ, ň, ó, ô, ř, š, ť, ú, ů, ý, ž).</w:t>
      </w:r>
    </w:p>
    <w:p w14:paraId="24966A62" w14:textId="11FD8E18" w:rsidR="00075B33" w:rsidRDefault="00075B33" w:rsidP="00075B33">
      <w:pPr>
        <w:pStyle w:val="Heading2"/>
      </w:pPr>
      <w:bookmarkStart w:id="43" w:name="_Toc219965865"/>
      <w:r w:rsidRPr="00075B33">
        <w:t>Architektúra aplikácie</w:t>
      </w:r>
      <w:bookmarkEnd w:id="43"/>
    </w:p>
    <w:p w14:paraId="7201402F" w14:textId="3BCF98F1" w:rsidR="00075B33" w:rsidRPr="00075B33" w:rsidRDefault="00075B33" w:rsidP="00075B33">
      <w:pPr>
        <w:ind w:firstLine="432"/>
      </w:pPr>
      <w:r w:rsidRPr="00075B33">
        <w:t>Riešenie je navrhnuté v architektúre oddelenej logiky a prezentácie (</w:t>
      </w:r>
      <w:proofErr w:type="spellStart"/>
      <w:r w:rsidRPr="00075B33">
        <w:t>separation</w:t>
      </w:r>
      <w:proofErr w:type="spellEnd"/>
      <w:r w:rsidRPr="00075B33">
        <w:t xml:space="preserve"> of </w:t>
      </w:r>
      <w:proofErr w:type="spellStart"/>
      <w:r w:rsidRPr="00075B33">
        <w:t>concerns</w:t>
      </w:r>
      <w:proofErr w:type="spellEnd"/>
      <w:r w:rsidRPr="00075B33">
        <w:t xml:space="preserve">), kde </w:t>
      </w:r>
      <w:proofErr w:type="spellStart"/>
      <w:r w:rsidRPr="00075B33">
        <w:t>PowerShell</w:t>
      </w:r>
      <w:proofErr w:type="spellEnd"/>
      <w:r w:rsidRPr="00075B33">
        <w:t xml:space="preserve"> funkcia zabezpečuje spracovanie dát a WPF rozhranie zabezpečuje interakciu s používateľom.</w:t>
      </w:r>
    </w:p>
    <w:p w14:paraId="579F150C" w14:textId="3CB2049D" w:rsidR="3169A1EE" w:rsidRDefault="3169A1EE" w:rsidP="7AA92386">
      <w:pPr>
        <w:pStyle w:val="Heading1"/>
      </w:pPr>
      <w:bookmarkStart w:id="44" w:name="_Toc219965866"/>
      <w:r w:rsidRPr="7AA92386">
        <w:lastRenderedPageBreak/>
        <w:t>Referencie a ďalšie zdroje</w:t>
      </w:r>
      <w:bookmarkEnd w:id="44"/>
    </w:p>
    <w:p w14:paraId="76254D35" w14:textId="3EE7560D" w:rsidR="5F325445" w:rsidRDefault="5F325445" w:rsidP="003A7DE4">
      <w:pPr>
        <w:jc w:val="left"/>
        <w:rPr>
          <w:rStyle w:val="Hyperlink"/>
          <w:rFonts w:eastAsia="Times New Roman" w:cs="Times New Roman"/>
          <w:szCs w:val="24"/>
          <w:lang w:val="en-US"/>
        </w:rPr>
      </w:pPr>
      <w:r w:rsidRPr="7AA92386">
        <w:rPr>
          <w:rFonts w:eastAsia="Times New Roman" w:cs="Times New Roman"/>
          <w:szCs w:val="24"/>
          <w:lang w:val="en-US"/>
        </w:rPr>
        <w:t xml:space="preserve">Microsoft Docs – </w:t>
      </w:r>
      <w:proofErr w:type="spellStart"/>
      <w:r w:rsidRPr="7AA92386">
        <w:rPr>
          <w:rFonts w:eastAsia="Times New Roman" w:cs="Times New Roman"/>
          <w:szCs w:val="24"/>
          <w:lang w:val="en-US"/>
        </w:rPr>
        <w:t>about_Comment_Based_Help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</w:t>
      </w:r>
      <w:r>
        <w:br/>
      </w:r>
      <w:hyperlink r:id="rId22">
        <w:r w:rsidRPr="7AA92386">
          <w:rPr>
            <w:rStyle w:val="Hyperlink"/>
            <w:rFonts w:eastAsia="Times New Roman" w:cs="Times New Roman"/>
            <w:szCs w:val="24"/>
            <w:lang w:val="en-US"/>
          </w:rPr>
          <w:t xml:space="preserve">https://learn.microsoft.com/en-us/powershell/module/microsoft.powershell.core/abo </w:t>
        </w:r>
        <w:proofErr w:type="spellStart"/>
        <w:r w:rsidRPr="7AA92386">
          <w:rPr>
            <w:rStyle w:val="Hyperlink"/>
            <w:rFonts w:eastAsia="Times New Roman" w:cs="Times New Roman"/>
            <w:szCs w:val="24"/>
            <w:lang w:val="en-US"/>
          </w:rPr>
          <w:t>ut</w:t>
        </w:r>
        <w:proofErr w:type="spellEnd"/>
        <w:r w:rsidRPr="7AA92386">
          <w:rPr>
            <w:rStyle w:val="Hyperlink"/>
            <w:rFonts w:eastAsia="Times New Roman" w:cs="Times New Roman"/>
            <w:szCs w:val="24"/>
            <w:lang w:val="en-US"/>
          </w:rPr>
          <w:t>/</w:t>
        </w:r>
        <w:proofErr w:type="spellStart"/>
        <w:r w:rsidRPr="7AA92386">
          <w:rPr>
            <w:rStyle w:val="Hyperlink"/>
            <w:rFonts w:eastAsia="Times New Roman" w:cs="Times New Roman"/>
            <w:szCs w:val="24"/>
            <w:lang w:val="en-US"/>
          </w:rPr>
          <w:t>about_comment_based_help</w:t>
        </w:r>
        <w:proofErr w:type="spellEnd"/>
      </w:hyperlink>
    </w:p>
    <w:p w14:paraId="7214E163" w14:textId="64FBB8DA" w:rsidR="5F325445" w:rsidRDefault="5F325445" w:rsidP="003A7DE4">
      <w:pPr>
        <w:jc w:val="left"/>
        <w:rPr>
          <w:rStyle w:val="Hyperlink"/>
          <w:rFonts w:eastAsia="Times New Roman" w:cs="Times New Roman"/>
          <w:szCs w:val="24"/>
          <w:lang w:val="en-US"/>
        </w:rPr>
      </w:pPr>
      <w:r w:rsidRPr="7AA92386">
        <w:rPr>
          <w:rFonts w:eastAsia="Times New Roman" w:cs="Times New Roman"/>
          <w:szCs w:val="24"/>
          <w:lang w:val="en-US"/>
        </w:rPr>
        <w:t xml:space="preserve">Microsoft Docs – Writing Help for PowerShell Scripts and Functions </w:t>
      </w:r>
      <w:r>
        <w:br/>
      </w:r>
      <w:hyperlink r:id="rId23">
        <w:r w:rsidRPr="7AA92386">
          <w:rPr>
            <w:rStyle w:val="Hyperlink"/>
            <w:rFonts w:eastAsia="Times New Roman" w:cs="Times New Roman"/>
            <w:szCs w:val="24"/>
            <w:lang w:val="en-US"/>
          </w:rPr>
          <w:t>https://learn.microsoft.com/en-us/powershell/scripting/developer/help/writing-help-for windows-</w:t>
        </w:r>
        <w:proofErr w:type="spellStart"/>
        <w:r w:rsidRPr="7AA92386">
          <w:rPr>
            <w:rStyle w:val="Hyperlink"/>
            <w:rFonts w:eastAsia="Times New Roman" w:cs="Times New Roman"/>
            <w:szCs w:val="24"/>
            <w:lang w:val="en-US"/>
          </w:rPr>
          <w:t>powershell</w:t>
        </w:r>
        <w:proofErr w:type="spellEnd"/>
        <w:r w:rsidRPr="7AA92386">
          <w:rPr>
            <w:rStyle w:val="Hyperlink"/>
            <w:rFonts w:eastAsia="Times New Roman" w:cs="Times New Roman"/>
            <w:szCs w:val="24"/>
            <w:lang w:val="en-US"/>
          </w:rPr>
          <w:t>-scripts-and-functions</w:t>
        </w:r>
      </w:hyperlink>
    </w:p>
    <w:p w14:paraId="4DB2D449" w14:textId="7ABBA54A" w:rsidR="3169A1EE" w:rsidRDefault="3169A1EE" w:rsidP="003A7DE4">
      <w:pPr>
        <w:jc w:val="left"/>
        <w:rPr>
          <w:rFonts w:eastAsia="Times New Roman" w:cs="Times New Roman"/>
          <w:szCs w:val="24"/>
          <w:lang w:val="en-US"/>
        </w:rPr>
      </w:pPr>
      <w:r w:rsidRPr="7AA92386">
        <w:rPr>
          <w:rFonts w:eastAsia="Times New Roman" w:cs="Times New Roman"/>
          <w:szCs w:val="24"/>
          <w:lang w:val="en-US"/>
        </w:rPr>
        <w:t>Microsoft Docs – Get-Service (</w:t>
      </w:r>
      <w:proofErr w:type="spellStart"/>
      <w:r w:rsidRPr="7AA92386">
        <w:rPr>
          <w:rFonts w:eastAsia="Times New Roman" w:cs="Times New Roman"/>
          <w:szCs w:val="24"/>
          <w:lang w:val="en-US"/>
        </w:rPr>
        <w:t>príklad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7AA92386">
        <w:rPr>
          <w:rFonts w:eastAsia="Times New Roman" w:cs="Times New Roman"/>
          <w:szCs w:val="24"/>
          <w:lang w:val="en-US"/>
        </w:rPr>
        <w:t>dokumentácie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7AA92386">
        <w:rPr>
          <w:rFonts w:eastAsia="Times New Roman" w:cs="Times New Roman"/>
          <w:szCs w:val="24"/>
          <w:lang w:val="en-US"/>
        </w:rPr>
        <w:t>cmdletu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) </w:t>
      </w:r>
      <w:r>
        <w:br/>
      </w:r>
      <w:hyperlink r:id="rId24">
        <w:r w:rsidRPr="7AA92386">
          <w:rPr>
            <w:rStyle w:val="Hyperlink"/>
            <w:rFonts w:eastAsia="Times New Roman" w:cs="Times New Roman"/>
            <w:szCs w:val="24"/>
            <w:lang w:val="en-US"/>
          </w:rPr>
          <w:t xml:space="preserve">https://learn.microsoft.com/en-us/powershell/module/microsoft.powershell.manage </w:t>
        </w:r>
        <w:proofErr w:type="spellStart"/>
        <w:r w:rsidRPr="7AA92386">
          <w:rPr>
            <w:rStyle w:val="Hyperlink"/>
            <w:rFonts w:eastAsia="Times New Roman" w:cs="Times New Roman"/>
            <w:szCs w:val="24"/>
            <w:lang w:val="en-US"/>
          </w:rPr>
          <w:t>ment</w:t>
        </w:r>
        <w:proofErr w:type="spellEnd"/>
        <w:r w:rsidRPr="7AA92386">
          <w:rPr>
            <w:rStyle w:val="Hyperlink"/>
            <w:rFonts w:eastAsia="Times New Roman" w:cs="Times New Roman"/>
            <w:szCs w:val="24"/>
            <w:lang w:val="en-US"/>
          </w:rPr>
          <w:t>/get-service</w:t>
        </w:r>
      </w:hyperlink>
    </w:p>
    <w:p w14:paraId="6FBD2AE8" w14:textId="255C1A6B" w:rsidR="3169A1EE" w:rsidRDefault="3169A1EE" w:rsidP="003A7DE4">
      <w:pPr>
        <w:jc w:val="left"/>
        <w:rPr>
          <w:rFonts w:eastAsia="Times New Roman" w:cs="Times New Roman"/>
          <w:szCs w:val="24"/>
          <w:lang w:val="en-US"/>
        </w:rPr>
      </w:pPr>
      <w:r w:rsidRPr="7AA92386">
        <w:rPr>
          <w:rFonts w:eastAsia="Times New Roman" w:cs="Times New Roman"/>
          <w:szCs w:val="24"/>
          <w:lang w:val="en-US"/>
        </w:rPr>
        <w:t>PowerShell Gallery – Get-</w:t>
      </w:r>
      <w:proofErr w:type="spellStart"/>
      <w:r w:rsidRPr="7AA92386">
        <w:rPr>
          <w:rFonts w:eastAsia="Times New Roman" w:cs="Times New Roman"/>
          <w:szCs w:val="24"/>
          <w:lang w:val="en-US"/>
        </w:rPr>
        <w:t>InstalledSoftware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7AA92386">
        <w:rPr>
          <w:rFonts w:eastAsia="Times New Roman" w:cs="Times New Roman"/>
          <w:szCs w:val="24"/>
          <w:lang w:val="en-US"/>
        </w:rPr>
        <w:t>varianty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</w:t>
      </w:r>
      <w:r>
        <w:br/>
      </w:r>
      <w:hyperlink r:id="rId25">
        <w:r w:rsidRPr="7AA92386">
          <w:rPr>
            <w:rStyle w:val="Hyperlink"/>
            <w:rFonts w:eastAsia="Times New Roman" w:cs="Times New Roman"/>
            <w:szCs w:val="24"/>
            <w:lang w:val="en-US"/>
          </w:rPr>
          <w:t xml:space="preserve">https://www.powershellgallery.com/ </w:t>
        </w:r>
      </w:hyperlink>
    </w:p>
    <w:p w14:paraId="43AB3EDA" w14:textId="25750A67" w:rsidR="3169A1EE" w:rsidRDefault="3169A1EE" w:rsidP="003A7DE4">
      <w:pPr>
        <w:jc w:val="left"/>
      </w:pPr>
      <w:r w:rsidRPr="7AA92386">
        <w:rPr>
          <w:rFonts w:eastAsia="Times New Roman" w:cs="Times New Roman"/>
          <w:szCs w:val="24"/>
          <w:lang w:val="en-US"/>
        </w:rPr>
        <w:t xml:space="preserve">About Comment-Based Help in PowerShell (GitHub) </w:t>
      </w:r>
      <w:r>
        <w:br/>
      </w:r>
      <w:hyperlink r:id="rId26">
        <w:r w:rsidRPr="7AA92386">
          <w:rPr>
            <w:rStyle w:val="Hyperlink"/>
            <w:rFonts w:eastAsia="Times New Roman" w:cs="Times New Roman"/>
            <w:szCs w:val="24"/>
            <w:lang w:val="en-US"/>
          </w:rPr>
          <w:t>https://github.com/MicrosoftDocs/PowerShell-Docs/blob/main/reference/7.5/Microsof t.PowerShell.Core/About/about_Comment_Based_Help.md</w:t>
        </w:r>
      </w:hyperlink>
    </w:p>
    <w:p w14:paraId="0542C653" w14:textId="4E935095" w:rsidR="00D82630" w:rsidRDefault="00A018A4" w:rsidP="003A7DE4">
      <w:pPr>
        <w:jc w:val="left"/>
        <w:rPr>
          <w:rFonts w:eastAsia="Times New Roman" w:cs="Times New Roman"/>
          <w:szCs w:val="24"/>
          <w:lang w:val="en-US"/>
        </w:rPr>
      </w:pPr>
      <w:r w:rsidRPr="00A018A4">
        <w:rPr>
          <w:rFonts w:eastAsia="Times New Roman" w:cs="Times New Roman"/>
          <w:szCs w:val="24"/>
        </w:rPr>
        <w:t xml:space="preserve">Microsoft </w:t>
      </w:r>
      <w:proofErr w:type="spellStart"/>
      <w:r w:rsidRPr="00A018A4">
        <w:rPr>
          <w:rFonts w:eastAsia="Times New Roman" w:cs="Times New Roman"/>
          <w:szCs w:val="24"/>
        </w:rPr>
        <w:t>Learn</w:t>
      </w:r>
      <w:proofErr w:type="spellEnd"/>
      <w:r w:rsidRPr="00A018A4">
        <w:rPr>
          <w:rFonts w:eastAsia="Times New Roman" w:cs="Times New Roman"/>
          <w:szCs w:val="24"/>
        </w:rPr>
        <w:t xml:space="preserve"> – WPF</w:t>
      </w:r>
      <w:r>
        <w:rPr>
          <w:rFonts w:eastAsia="Times New Roman" w:cs="Times New Roman"/>
          <w:szCs w:val="24"/>
        </w:rPr>
        <w:br/>
      </w:r>
      <w:hyperlink r:id="rId27" w:history="1">
        <w:r w:rsidRPr="00863378">
          <w:rPr>
            <w:rStyle w:val="Hyperlink"/>
            <w:rFonts w:eastAsia="Times New Roman" w:cs="Times New Roman"/>
            <w:szCs w:val="24"/>
            <w:lang w:val="en-US"/>
          </w:rPr>
          <w:t>https://learn.microsoft.com/en-us/dotnet/desktop/wpf/overview/</w:t>
        </w:r>
      </w:hyperlink>
    </w:p>
    <w:p w14:paraId="39D4FD2E" w14:textId="77777777" w:rsidR="00A018A4" w:rsidRDefault="00A018A4" w:rsidP="003A7DE4">
      <w:pPr>
        <w:jc w:val="left"/>
        <w:rPr>
          <w:rFonts w:eastAsia="Times New Roman" w:cs="Times New Roman"/>
          <w:szCs w:val="24"/>
          <w:lang w:val="en-US"/>
        </w:rPr>
      </w:pPr>
    </w:p>
    <w:p w14:paraId="0CFB97FB" w14:textId="77777777" w:rsidR="000C4F61" w:rsidRPr="00902AFE" w:rsidRDefault="000C4F61" w:rsidP="00902AFE"/>
    <w:p w14:paraId="7630847A" w14:textId="0EA972F7" w:rsidR="004F0C5B" w:rsidRDefault="004F0C5B" w:rsidP="004F0C5B">
      <w:pPr>
        <w:pStyle w:val="Heading1"/>
      </w:pPr>
      <w:bookmarkStart w:id="45" w:name="_Toc445152269"/>
      <w:bookmarkStart w:id="46" w:name="_Toc219965867"/>
      <w:r>
        <w:lastRenderedPageBreak/>
        <w:t>Záver</w:t>
      </w:r>
      <w:bookmarkEnd w:id="45"/>
      <w:bookmarkEnd w:id="46"/>
    </w:p>
    <w:p w14:paraId="3FFA6D1B" w14:textId="7FBC6755" w:rsidR="306CA69F" w:rsidRDefault="306CA69F" w:rsidP="7AA92386">
      <w:pPr>
        <w:ind w:firstLine="432"/>
      </w:pPr>
      <w:r w:rsidRPr="7AA92386">
        <w:rPr>
          <w:rFonts w:eastAsia="Times New Roman" w:cs="Times New Roman"/>
          <w:szCs w:val="24"/>
        </w:rPr>
        <w:t xml:space="preserve">Dokumentácia </w:t>
      </w:r>
      <w:proofErr w:type="spellStart"/>
      <w:r w:rsidRPr="7AA92386">
        <w:rPr>
          <w:rFonts w:eastAsia="Times New Roman" w:cs="Times New Roman"/>
          <w:szCs w:val="24"/>
        </w:rPr>
        <w:t>funkcije</w:t>
      </w:r>
      <w:proofErr w:type="spellEnd"/>
      <w:r w:rsidRPr="7AA92386">
        <w:rPr>
          <w:rFonts w:eastAsia="Times New Roman" w:cs="Times New Roman"/>
          <w:szCs w:val="24"/>
        </w:rPr>
        <w:t xml:space="preserve"> 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poskytuje komplexný popis jej funkčnosti, parametrov, príkladov použitia a technických detailov. Integrovaná HTML </w:t>
      </w:r>
      <w:proofErr w:type="spellStart"/>
      <w:r w:rsidRPr="7AA92386">
        <w:rPr>
          <w:rFonts w:eastAsia="Times New Roman" w:cs="Times New Roman"/>
          <w:szCs w:val="24"/>
        </w:rPr>
        <w:t>nápoveda</w:t>
      </w:r>
      <w:proofErr w:type="spellEnd"/>
      <w:r w:rsidRPr="7AA92386">
        <w:rPr>
          <w:rFonts w:eastAsia="Times New Roman" w:cs="Times New Roman"/>
          <w:szCs w:val="24"/>
        </w:rPr>
        <w:t xml:space="preserve"> (dostupná cez prepínač -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  <w:r w:rsidRPr="7AA92386">
        <w:rPr>
          <w:rFonts w:eastAsia="Times New Roman" w:cs="Times New Roman"/>
          <w:szCs w:val="24"/>
        </w:rPr>
        <w:t xml:space="preserve">) umožňuje rýchly prístup k informáciám. </w:t>
      </w:r>
    </w:p>
    <w:p w14:paraId="39FC4629" w14:textId="36BB244E" w:rsidR="306CA69F" w:rsidRDefault="306CA69F" w:rsidP="7AA92386">
      <w:pPr>
        <w:ind w:firstLine="432"/>
      </w:pPr>
      <w:r w:rsidRPr="7AA92386">
        <w:rPr>
          <w:rFonts w:eastAsia="Times New Roman" w:cs="Times New Roman"/>
          <w:szCs w:val="24"/>
        </w:rPr>
        <w:t xml:space="preserve">Funkcia je určená pre správcov systémov a IT profesionálov, ktorí potrebujú </w:t>
      </w:r>
      <w:proofErr w:type="spellStart"/>
      <w:r w:rsidRPr="7AA92386">
        <w:rPr>
          <w:rFonts w:eastAsia="Times New Roman" w:cs="Times New Roman"/>
          <w:szCs w:val="24"/>
        </w:rPr>
        <w:t>auditovať</w:t>
      </w:r>
      <w:proofErr w:type="spellEnd"/>
      <w:r w:rsidRPr="7AA92386">
        <w:rPr>
          <w:rFonts w:eastAsia="Times New Roman" w:cs="Times New Roman"/>
          <w:szCs w:val="24"/>
        </w:rPr>
        <w:t xml:space="preserve">, inventarizovať alebo analyzovať nainštalovaný softvér v </w:t>
      </w:r>
      <w:proofErr w:type="spellStart"/>
      <w:r w:rsidRPr="7AA92386">
        <w:rPr>
          <w:rFonts w:eastAsia="Times New Roman" w:cs="Times New Roman"/>
          <w:szCs w:val="24"/>
        </w:rPr>
        <w:t>siťovom</w:t>
      </w:r>
      <w:proofErr w:type="spellEnd"/>
      <w:r w:rsidRPr="7AA92386">
        <w:rPr>
          <w:rFonts w:eastAsia="Times New Roman" w:cs="Times New Roman"/>
          <w:szCs w:val="24"/>
        </w:rPr>
        <w:t xml:space="preserve"> prostredí. Jej modulárny dizajn a podpora </w:t>
      </w:r>
      <w:proofErr w:type="spellStart"/>
      <w:r w:rsidRPr="7AA92386">
        <w:rPr>
          <w:rFonts w:eastAsia="Times New Roman" w:cs="Times New Roman"/>
          <w:szCs w:val="24"/>
        </w:rPr>
        <w:t>pipeline</w:t>
      </w:r>
      <w:proofErr w:type="spellEnd"/>
      <w:r w:rsidRPr="7AA92386">
        <w:rPr>
          <w:rFonts w:eastAsia="Times New Roman" w:cs="Times New Roman"/>
          <w:szCs w:val="24"/>
        </w:rPr>
        <w:t xml:space="preserve"> spolu s voliteľným exportom do CSV ju robia flexibilným nástrojom pre rôzne scenáre. </w:t>
      </w:r>
    </w:p>
    <w:p w14:paraId="20587EF8" w14:textId="42F87D71" w:rsidR="7AA92386" w:rsidRDefault="306CA69F" w:rsidP="004D6F29">
      <w:pPr>
        <w:ind w:firstLine="432"/>
        <w:jc w:val="left"/>
      </w:pPr>
      <w:r w:rsidRPr="7AA92386">
        <w:rPr>
          <w:rFonts w:eastAsia="Times New Roman" w:cs="Times New Roman"/>
          <w:szCs w:val="24"/>
        </w:rPr>
        <w:t xml:space="preserve">Dokument bol vytvorený </w:t>
      </w:r>
      <w:r w:rsidR="00B52DAB">
        <w:rPr>
          <w:rFonts w:eastAsia="Times New Roman" w:cs="Times New Roman"/>
          <w:szCs w:val="24"/>
        </w:rPr>
        <w:t xml:space="preserve">so snahou o </w:t>
      </w:r>
      <w:r w:rsidRPr="7AA92386">
        <w:rPr>
          <w:rFonts w:eastAsia="Times New Roman" w:cs="Times New Roman"/>
          <w:szCs w:val="24"/>
        </w:rPr>
        <w:t xml:space="preserve"> Microsoft </w:t>
      </w:r>
      <w:proofErr w:type="spellStart"/>
      <w:r w:rsidRPr="7AA92386">
        <w:rPr>
          <w:rFonts w:eastAsia="Times New Roman" w:cs="Times New Roman"/>
          <w:szCs w:val="24"/>
        </w:rPr>
        <w:t>PowerShell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best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practices</w:t>
      </w:r>
      <w:proofErr w:type="spellEnd"/>
      <w:r w:rsidRPr="7AA92386">
        <w:rPr>
          <w:rFonts w:eastAsia="Times New Roman" w:cs="Times New Roman"/>
          <w:szCs w:val="24"/>
        </w:rPr>
        <w:t xml:space="preserve"> a odborným štandardom pre technickú dokumentáciu</w:t>
      </w:r>
    </w:p>
    <w:sectPr w:rsidR="7AA92386" w:rsidSect="004D6F29">
      <w:footerReference w:type="default" r:id="rId28"/>
      <w:pgSz w:w="11906" w:h="16838"/>
      <w:pgMar w:top="1134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4035D" w14:textId="77777777" w:rsidR="003E4955" w:rsidRDefault="003E4955" w:rsidP="00B31A18">
      <w:pPr>
        <w:spacing w:after="0" w:line="240" w:lineRule="auto"/>
      </w:pPr>
      <w:r>
        <w:separator/>
      </w:r>
    </w:p>
  </w:endnote>
  <w:endnote w:type="continuationSeparator" w:id="0">
    <w:p w14:paraId="209ED6CB" w14:textId="77777777" w:rsidR="003E4955" w:rsidRDefault="003E4955" w:rsidP="00B31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85C9" w14:textId="77777777" w:rsidR="00B31A18" w:rsidRDefault="00B31A18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0319" w14:textId="77777777" w:rsidR="00B31A18" w:rsidRDefault="00B31A18">
    <w:pPr>
      <w:pStyle w:val="Footer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E4EF0" w14:textId="77777777" w:rsidR="00B31A18" w:rsidRDefault="00B31A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C1755" w14:textId="77777777" w:rsidR="004D6F29" w:rsidRDefault="004D6F29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A560D" w14:textId="77777777" w:rsidR="003E4955" w:rsidRDefault="003E4955" w:rsidP="00B31A18">
      <w:pPr>
        <w:spacing w:after="0" w:line="240" w:lineRule="auto"/>
      </w:pPr>
      <w:r>
        <w:separator/>
      </w:r>
    </w:p>
  </w:footnote>
  <w:footnote w:type="continuationSeparator" w:id="0">
    <w:p w14:paraId="72EAFA7A" w14:textId="77777777" w:rsidR="003E4955" w:rsidRDefault="003E4955" w:rsidP="00B31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8CEA" w14:textId="77777777" w:rsidR="00B31A18" w:rsidRDefault="00B31A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9452B" w14:textId="77777777" w:rsidR="00B31A18" w:rsidRDefault="00B31A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7D5"/>
    <w:multiLevelType w:val="hybridMultilevel"/>
    <w:tmpl w:val="F5AC6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70E6F"/>
    <w:multiLevelType w:val="multilevel"/>
    <w:tmpl w:val="C6E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308D"/>
    <w:multiLevelType w:val="hybridMultilevel"/>
    <w:tmpl w:val="A5EE4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84AED"/>
    <w:multiLevelType w:val="multilevel"/>
    <w:tmpl w:val="631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C396F"/>
    <w:multiLevelType w:val="multilevel"/>
    <w:tmpl w:val="0C7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642C6"/>
    <w:multiLevelType w:val="hybridMultilevel"/>
    <w:tmpl w:val="BACA5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877BA"/>
    <w:multiLevelType w:val="hybridMultilevel"/>
    <w:tmpl w:val="CA800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81BC0"/>
    <w:multiLevelType w:val="hybridMultilevel"/>
    <w:tmpl w:val="91C2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E5796"/>
    <w:multiLevelType w:val="hybridMultilevel"/>
    <w:tmpl w:val="CB68C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6C428F"/>
    <w:multiLevelType w:val="multilevel"/>
    <w:tmpl w:val="752E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437EC"/>
    <w:multiLevelType w:val="hybridMultilevel"/>
    <w:tmpl w:val="254643F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F427B12"/>
    <w:multiLevelType w:val="hybridMultilevel"/>
    <w:tmpl w:val="737E2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E6000"/>
    <w:multiLevelType w:val="multilevel"/>
    <w:tmpl w:val="50D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379B2"/>
    <w:multiLevelType w:val="multilevel"/>
    <w:tmpl w:val="EC8A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32B22"/>
    <w:multiLevelType w:val="hybridMultilevel"/>
    <w:tmpl w:val="C62AD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3B49D3"/>
    <w:multiLevelType w:val="multilevel"/>
    <w:tmpl w:val="CBD8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641D5"/>
    <w:multiLevelType w:val="hybridMultilevel"/>
    <w:tmpl w:val="8E76D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A84296"/>
    <w:multiLevelType w:val="multilevel"/>
    <w:tmpl w:val="7188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4B4347"/>
    <w:multiLevelType w:val="hybridMultilevel"/>
    <w:tmpl w:val="5BEAB22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553208"/>
    <w:multiLevelType w:val="hybridMultilevel"/>
    <w:tmpl w:val="3BD49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B1BAD"/>
    <w:multiLevelType w:val="multilevel"/>
    <w:tmpl w:val="5B506AA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2F90808"/>
    <w:multiLevelType w:val="hybridMultilevel"/>
    <w:tmpl w:val="BC242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BF493C"/>
    <w:multiLevelType w:val="multilevel"/>
    <w:tmpl w:val="922C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342CE"/>
    <w:multiLevelType w:val="hybridMultilevel"/>
    <w:tmpl w:val="42B46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6C364F4"/>
    <w:multiLevelType w:val="hybridMultilevel"/>
    <w:tmpl w:val="4BCC3BA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CFC3454"/>
    <w:multiLevelType w:val="hybridMultilevel"/>
    <w:tmpl w:val="F2289F6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F4C4AF8"/>
    <w:multiLevelType w:val="hybridMultilevel"/>
    <w:tmpl w:val="AFF84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5079DC"/>
    <w:multiLevelType w:val="hybridMultilevel"/>
    <w:tmpl w:val="8F3091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2013226">
    <w:abstractNumId w:val="20"/>
  </w:num>
  <w:num w:numId="2" w16cid:durableId="1015116425">
    <w:abstractNumId w:val="18"/>
  </w:num>
  <w:num w:numId="3" w16cid:durableId="1700161727">
    <w:abstractNumId w:val="10"/>
  </w:num>
  <w:num w:numId="4" w16cid:durableId="344871694">
    <w:abstractNumId w:val="25"/>
  </w:num>
  <w:num w:numId="5" w16cid:durableId="49236636">
    <w:abstractNumId w:val="2"/>
  </w:num>
  <w:num w:numId="6" w16cid:durableId="644941994">
    <w:abstractNumId w:val="7"/>
  </w:num>
  <w:num w:numId="7" w16cid:durableId="388655378">
    <w:abstractNumId w:val="8"/>
  </w:num>
  <w:num w:numId="8" w16cid:durableId="545146497">
    <w:abstractNumId w:val="9"/>
  </w:num>
  <w:num w:numId="9" w16cid:durableId="31275711">
    <w:abstractNumId w:val="24"/>
  </w:num>
  <w:num w:numId="10" w16cid:durableId="478621758">
    <w:abstractNumId w:val="26"/>
  </w:num>
  <w:num w:numId="11" w16cid:durableId="1368876785">
    <w:abstractNumId w:val="12"/>
  </w:num>
  <w:num w:numId="12" w16cid:durableId="2127499170">
    <w:abstractNumId w:val="27"/>
  </w:num>
  <w:num w:numId="13" w16cid:durableId="63914434">
    <w:abstractNumId w:val="23"/>
  </w:num>
  <w:num w:numId="14" w16cid:durableId="382289665">
    <w:abstractNumId w:val="5"/>
  </w:num>
  <w:num w:numId="15" w16cid:durableId="1387489996">
    <w:abstractNumId w:val="13"/>
  </w:num>
  <w:num w:numId="16" w16cid:durableId="1690334017">
    <w:abstractNumId w:val="19"/>
  </w:num>
  <w:num w:numId="17" w16cid:durableId="427117758">
    <w:abstractNumId w:val="22"/>
  </w:num>
  <w:num w:numId="18" w16cid:durableId="546526762">
    <w:abstractNumId w:val="11"/>
  </w:num>
  <w:num w:numId="19" w16cid:durableId="595137522">
    <w:abstractNumId w:val="17"/>
  </w:num>
  <w:num w:numId="20" w16cid:durableId="435445330">
    <w:abstractNumId w:val="14"/>
  </w:num>
  <w:num w:numId="21" w16cid:durableId="1713457863">
    <w:abstractNumId w:val="4"/>
  </w:num>
  <w:num w:numId="22" w16cid:durableId="502011401">
    <w:abstractNumId w:val="0"/>
  </w:num>
  <w:num w:numId="23" w16cid:durableId="2097556331">
    <w:abstractNumId w:val="15"/>
  </w:num>
  <w:num w:numId="24" w16cid:durableId="1891456762">
    <w:abstractNumId w:val="21"/>
  </w:num>
  <w:num w:numId="25" w16cid:durableId="964232741">
    <w:abstractNumId w:val="3"/>
  </w:num>
  <w:num w:numId="26" w16cid:durableId="39791869">
    <w:abstractNumId w:val="6"/>
  </w:num>
  <w:num w:numId="27" w16cid:durableId="1498112396">
    <w:abstractNumId w:val="1"/>
  </w:num>
  <w:num w:numId="28" w16cid:durableId="17847620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41C7"/>
    <w:rsid w:val="00005538"/>
    <w:rsid w:val="000061BB"/>
    <w:rsid w:val="00022A1F"/>
    <w:rsid w:val="00075B33"/>
    <w:rsid w:val="000841C7"/>
    <w:rsid w:val="000B3ADB"/>
    <w:rsid w:val="000B492A"/>
    <w:rsid w:val="000C4F61"/>
    <w:rsid w:val="000C6B72"/>
    <w:rsid w:val="000D39E2"/>
    <w:rsid w:val="000E6135"/>
    <w:rsid w:val="000F0D03"/>
    <w:rsid w:val="00145CA6"/>
    <w:rsid w:val="00155E8B"/>
    <w:rsid w:val="00192BAB"/>
    <w:rsid w:val="001D0D39"/>
    <w:rsid w:val="001D2E42"/>
    <w:rsid w:val="001D401D"/>
    <w:rsid w:val="001E219A"/>
    <w:rsid w:val="00201A37"/>
    <w:rsid w:val="002047C4"/>
    <w:rsid w:val="002117E9"/>
    <w:rsid w:val="00211B46"/>
    <w:rsid w:val="002B22B8"/>
    <w:rsid w:val="002B6E19"/>
    <w:rsid w:val="002C0BE0"/>
    <w:rsid w:val="002C4DB8"/>
    <w:rsid w:val="002E25E6"/>
    <w:rsid w:val="00300B24"/>
    <w:rsid w:val="00300B70"/>
    <w:rsid w:val="003013B9"/>
    <w:rsid w:val="0031328D"/>
    <w:rsid w:val="00336661"/>
    <w:rsid w:val="00343EA2"/>
    <w:rsid w:val="0036580C"/>
    <w:rsid w:val="00370E27"/>
    <w:rsid w:val="00381C89"/>
    <w:rsid w:val="00394808"/>
    <w:rsid w:val="003A7DE4"/>
    <w:rsid w:val="003B00B1"/>
    <w:rsid w:val="003B4EF9"/>
    <w:rsid w:val="003C26B5"/>
    <w:rsid w:val="003E42E7"/>
    <w:rsid w:val="003E4955"/>
    <w:rsid w:val="003F5E3B"/>
    <w:rsid w:val="00413705"/>
    <w:rsid w:val="0043036A"/>
    <w:rsid w:val="00477A83"/>
    <w:rsid w:val="004969FF"/>
    <w:rsid w:val="004A3CDE"/>
    <w:rsid w:val="004A3FCF"/>
    <w:rsid w:val="004C1234"/>
    <w:rsid w:val="004D6F29"/>
    <w:rsid w:val="004F0C5B"/>
    <w:rsid w:val="004F6C02"/>
    <w:rsid w:val="00501067"/>
    <w:rsid w:val="005175FE"/>
    <w:rsid w:val="0052570A"/>
    <w:rsid w:val="00547A77"/>
    <w:rsid w:val="00550527"/>
    <w:rsid w:val="005B24D0"/>
    <w:rsid w:val="005C3B20"/>
    <w:rsid w:val="006055D1"/>
    <w:rsid w:val="006439B4"/>
    <w:rsid w:val="00647A77"/>
    <w:rsid w:val="006716E4"/>
    <w:rsid w:val="00671934"/>
    <w:rsid w:val="00674F7B"/>
    <w:rsid w:val="006A459B"/>
    <w:rsid w:val="006A6793"/>
    <w:rsid w:val="006C46C7"/>
    <w:rsid w:val="006D7F08"/>
    <w:rsid w:val="006E1848"/>
    <w:rsid w:val="006F13D1"/>
    <w:rsid w:val="00713E38"/>
    <w:rsid w:val="00716067"/>
    <w:rsid w:val="00721828"/>
    <w:rsid w:val="00723991"/>
    <w:rsid w:val="0074315C"/>
    <w:rsid w:val="00756565"/>
    <w:rsid w:val="007615C2"/>
    <w:rsid w:val="00790243"/>
    <w:rsid w:val="0079171A"/>
    <w:rsid w:val="007A762E"/>
    <w:rsid w:val="007B5181"/>
    <w:rsid w:val="007B6E0E"/>
    <w:rsid w:val="007C5170"/>
    <w:rsid w:val="007D0885"/>
    <w:rsid w:val="007E5B5D"/>
    <w:rsid w:val="007F2030"/>
    <w:rsid w:val="0081421C"/>
    <w:rsid w:val="00824392"/>
    <w:rsid w:val="00830C7B"/>
    <w:rsid w:val="00833C30"/>
    <w:rsid w:val="00835A19"/>
    <w:rsid w:val="0084315D"/>
    <w:rsid w:val="00847DE2"/>
    <w:rsid w:val="00870FA2"/>
    <w:rsid w:val="00872F9A"/>
    <w:rsid w:val="00873CCC"/>
    <w:rsid w:val="008956E3"/>
    <w:rsid w:val="00896162"/>
    <w:rsid w:val="00896B75"/>
    <w:rsid w:val="008B6CA5"/>
    <w:rsid w:val="008E4FBB"/>
    <w:rsid w:val="008E5991"/>
    <w:rsid w:val="00902668"/>
    <w:rsid w:val="00902AFE"/>
    <w:rsid w:val="00924B31"/>
    <w:rsid w:val="00924FFB"/>
    <w:rsid w:val="00992AA6"/>
    <w:rsid w:val="009A5E9D"/>
    <w:rsid w:val="009D1B0E"/>
    <w:rsid w:val="009D5516"/>
    <w:rsid w:val="009E4C20"/>
    <w:rsid w:val="009F756B"/>
    <w:rsid w:val="00A018A4"/>
    <w:rsid w:val="00A14BC5"/>
    <w:rsid w:val="00A42A24"/>
    <w:rsid w:val="00A6743B"/>
    <w:rsid w:val="00A83984"/>
    <w:rsid w:val="00A83ACE"/>
    <w:rsid w:val="00AB5435"/>
    <w:rsid w:val="00AC1E56"/>
    <w:rsid w:val="00AE37D5"/>
    <w:rsid w:val="00AF383A"/>
    <w:rsid w:val="00AF8869"/>
    <w:rsid w:val="00B110D6"/>
    <w:rsid w:val="00B26819"/>
    <w:rsid w:val="00B31A18"/>
    <w:rsid w:val="00B52DAB"/>
    <w:rsid w:val="00B62A40"/>
    <w:rsid w:val="00B638C6"/>
    <w:rsid w:val="00B97329"/>
    <w:rsid w:val="00BD5F2A"/>
    <w:rsid w:val="00BF678F"/>
    <w:rsid w:val="00C30955"/>
    <w:rsid w:val="00C36713"/>
    <w:rsid w:val="00C44961"/>
    <w:rsid w:val="00C47A3E"/>
    <w:rsid w:val="00C47FBB"/>
    <w:rsid w:val="00C6580D"/>
    <w:rsid w:val="00C7003E"/>
    <w:rsid w:val="00C8138E"/>
    <w:rsid w:val="00CA3871"/>
    <w:rsid w:val="00CB6BB0"/>
    <w:rsid w:val="00CB7B09"/>
    <w:rsid w:val="00CE344E"/>
    <w:rsid w:val="00CE7CAC"/>
    <w:rsid w:val="00D47F15"/>
    <w:rsid w:val="00D56F56"/>
    <w:rsid w:val="00D635CC"/>
    <w:rsid w:val="00D80688"/>
    <w:rsid w:val="00D82630"/>
    <w:rsid w:val="00DE5F0D"/>
    <w:rsid w:val="00E30603"/>
    <w:rsid w:val="00E40CD6"/>
    <w:rsid w:val="00E410B0"/>
    <w:rsid w:val="00E410D6"/>
    <w:rsid w:val="00E51C64"/>
    <w:rsid w:val="00E52D3D"/>
    <w:rsid w:val="00E67F23"/>
    <w:rsid w:val="00EA099E"/>
    <w:rsid w:val="00EA6AB3"/>
    <w:rsid w:val="00EB3282"/>
    <w:rsid w:val="00EC493C"/>
    <w:rsid w:val="00EC7B94"/>
    <w:rsid w:val="00EE1585"/>
    <w:rsid w:val="00EE3442"/>
    <w:rsid w:val="00EE51A1"/>
    <w:rsid w:val="00F023DB"/>
    <w:rsid w:val="00F26683"/>
    <w:rsid w:val="00F26984"/>
    <w:rsid w:val="00F340D8"/>
    <w:rsid w:val="00F4157F"/>
    <w:rsid w:val="00F569B8"/>
    <w:rsid w:val="00F66F11"/>
    <w:rsid w:val="00F67BDD"/>
    <w:rsid w:val="00F9027D"/>
    <w:rsid w:val="00FB1BD9"/>
    <w:rsid w:val="00FB1D73"/>
    <w:rsid w:val="00FB5E8E"/>
    <w:rsid w:val="00FF34CB"/>
    <w:rsid w:val="0152A828"/>
    <w:rsid w:val="033262E2"/>
    <w:rsid w:val="03D154D1"/>
    <w:rsid w:val="04549A22"/>
    <w:rsid w:val="04801963"/>
    <w:rsid w:val="05E523EC"/>
    <w:rsid w:val="06E6BE21"/>
    <w:rsid w:val="0703CF89"/>
    <w:rsid w:val="09493722"/>
    <w:rsid w:val="0C529324"/>
    <w:rsid w:val="0F1FC9C1"/>
    <w:rsid w:val="0F5AE8EB"/>
    <w:rsid w:val="0FB6328C"/>
    <w:rsid w:val="11B462AF"/>
    <w:rsid w:val="19CFEC1E"/>
    <w:rsid w:val="1AED8926"/>
    <w:rsid w:val="1AFC26C0"/>
    <w:rsid w:val="1B7CCB37"/>
    <w:rsid w:val="1B8E6C2D"/>
    <w:rsid w:val="1C306CEF"/>
    <w:rsid w:val="1D9C69AA"/>
    <w:rsid w:val="1E3BB646"/>
    <w:rsid w:val="2070E5E7"/>
    <w:rsid w:val="217393FC"/>
    <w:rsid w:val="22F965BB"/>
    <w:rsid w:val="2445A80B"/>
    <w:rsid w:val="25F19C05"/>
    <w:rsid w:val="2661F34A"/>
    <w:rsid w:val="269440E9"/>
    <w:rsid w:val="27B2CBC0"/>
    <w:rsid w:val="2BC89352"/>
    <w:rsid w:val="2D0ED4CA"/>
    <w:rsid w:val="2E222C5E"/>
    <w:rsid w:val="2E4C3145"/>
    <w:rsid w:val="2F5B441C"/>
    <w:rsid w:val="3031091A"/>
    <w:rsid w:val="306CA69F"/>
    <w:rsid w:val="3169A1EE"/>
    <w:rsid w:val="31CE6F80"/>
    <w:rsid w:val="3246C73E"/>
    <w:rsid w:val="32B5353D"/>
    <w:rsid w:val="3693B65B"/>
    <w:rsid w:val="384DC7FB"/>
    <w:rsid w:val="39E7BA6A"/>
    <w:rsid w:val="3E3D363E"/>
    <w:rsid w:val="3E6A3407"/>
    <w:rsid w:val="406DAAE9"/>
    <w:rsid w:val="420BB0C9"/>
    <w:rsid w:val="44930C34"/>
    <w:rsid w:val="45ACF917"/>
    <w:rsid w:val="46C7C76A"/>
    <w:rsid w:val="475A66A7"/>
    <w:rsid w:val="47FFF0C4"/>
    <w:rsid w:val="482B266E"/>
    <w:rsid w:val="482C0F36"/>
    <w:rsid w:val="4D178BF1"/>
    <w:rsid w:val="4DE25D1E"/>
    <w:rsid w:val="4F68B58A"/>
    <w:rsid w:val="4FAC93B4"/>
    <w:rsid w:val="500FEB58"/>
    <w:rsid w:val="540BD546"/>
    <w:rsid w:val="559D435A"/>
    <w:rsid w:val="55FA7FF7"/>
    <w:rsid w:val="569CFE13"/>
    <w:rsid w:val="56BBB1A9"/>
    <w:rsid w:val="5A04E988"/>
    <w:rsid w:val="5B1F779C"/>
    <w:rsid w:val="5B2FD9C5"/>
    <w:rsid w:val="5B4244B4"/>
    <w:rsid w:val="5D2F843A"/>
    <w:rsid w:val="5DCE64B3"/>
    <w:rsid w:val="5E87F573"/>
    <w:rsid w:val="5EA1D51A"/>
    <w:rsid w:val="5EDD3BE5"/>
    <w:rsid w:val="5F325445"/>
    <w:rsid w:val="5FA03E0A"/>
    <w:rsid w:val="60716CDF"/>
    <w:rsid w:val="609A8CC5"/>
    <w:rsid w:val="620C2F0E"/>
    <w:rsid w:val="626F4F2A"/>
    <w:rsid w:val="62F9AA3A"/>
    <w:rsid w:val="63828DC2"/>
    <w:rsid w:val="6493FD6C"/>
    <w:rsid w:val="6A86D62F"/>
    <w:rsid w:val="6B3E3FCB"/>
    <w:rsid w:val="6B535F41"/>
    <w:rsid w:val="6D7C4C09"/>
    <w:rsid w:val="6DEF8CA1"/>
    <w:rsid w:val="6E61C90E"/>
    <w:rsid w:val="6F6CF6A3"/>
    <w:rsid w:val="708441F8"/>
    <w:rsid w:val="70B2D09E"/>
    <w:rsid w:val="7129F25D"/>
    <w:rsid w:val="72B22A44"/>
    <w:rsid w:val="780975BC"/>
    <w:rsid w:val="78399386"/>
    <w:rsid w:val="78BAE34A"/>
    <w:rsid w:val="79A4B2B5"/>
    <w:rsid w:val="7AA92386"/>
    <w:rsid w:val="7B0CF27A"/>
    <w:rsid w:val="7D0436B6"/>
    <w:rsid w:val="7D4D7839"/>
    <w:rsid w:val="7FDD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FA07CF"/>
  <w15:docId w15:val="{403400D5-97CB-407C-865E-7437A4F1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F7B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848"/>
    <w:pPr>
      <w:keepNext/>
      <w:keepLines/>
      <w:pageBreakBefore/>
      <w:numPr>
        <w:numId w:val="1"/>
      </w:numPr>
      <w:spacing w:before="480" w:after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565"/>
    <w:pPr>
      <w:keepNext/>
      <w:keepLines/>
      <w:numPr>
        <w:ilvl w:val="1"/>
        <w:numId w:val="1"/>
      </w:numPr>
      <w:spacing w:before="200" w:after="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565"/>
    <w:pPr>
      <w:keepNext/>
      <w:keepLines/>
      <w:numPr>
        <w:ilvl w:val="2"/>
        <w:numId w:val="1"/>
      </w:numPr>
      <w:spacing w:before="200" w:after="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48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48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48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48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48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48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k-kola">
    <w:name w:val="Titulok - škola"/>
    <w:aliases w:val="meno"/>
    <w:basedOn w:val="Normal"/>
    <w:qFormat/>
    <w:rsid w:val="00756565"/>
    <w:pPr>
      <w:jc w:val="center"/>
    </w:pPr>
    <w:rPr>
      <w:rFonts w:ascii="Trebuchet MS" w:hAnsi="Trebuchet MS" w:cs="Arial"/>
      <w:caps/>
      <w:spacing w:val="20"/>
      <w:sz w:val="28"/>
    </w:rPr>
  </w:style>
  <w:style w:type="paragraph" w:customStyle="1" w:styleId="Titulok-nzovprce">
    <w:name w:val="Titulok - názov práce"/>
    <w:basedOn w:val="Normal"/>
    <w:next w:val="Normal"/>
    <w:qFormat/>
    <w:rsid w:val="00756565"/>
    <w:pPr>
      <w:jc w:val="center"/>
    </w:pPr>
    <w:rPr>
      <w:rFonts w:ascii="Trebuchet MS" w:hAnsi="Trebuchet MS" w:cs="Arial"/>
      <w:b/>
      <w:cap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683"/>
    <w:rPr>
      <w:rFonts w:ascii="Tahoma" w:hAnsi="Tahoma" w:cs="Tahoma"/>
      <w:sz w:val="16"/>
      <w:szCs w:val="16"/>
    </w:rPr>
  </w:style>
  <w:style w:type="paragraph" w:customStyle="1" w:styleId="Titulok-rokvytvorenia">
    <w:name w:val="Titulok - rok vytvorenia"/>
    <w:basedOn w:val="Titulok-kola"/>
    <w:qFormat/>
    <w:rsid w:val="002C0BE0"/>
    <w:rPr>
      <w:b/>
    </w:rPr>
  </w:style>
  <w:style w:type="paragraph" w:customStyle="1" w:styleId="Titulok-popisprce">
    <w:name w:val="Titulok - popis práce"/>
    <w:basedOn w:val="Titulok-kola"/>
    <w:qFormat/>
    <w:rsid w:val="002C0BE0"/>
    <w:rPr>
      <w:caps w:val="0"/>
      <w:spacing w:val="0"/>
    </w:rPr>
  </w:style>
  <w:style w:type="character" w:styleId="PlaceholderText">
    <w:name w:val="Placeholder Text"/>
    <w:basedOn w:val="DefaultParagraphFont"/>
    <w:uiPriority w:val="99"/>
    <w:semiHidden/>
    <w:rsid w:val="002C0BE0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C0B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0B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0B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0B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0BE0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05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E1848"/>
    <w:rPr>
      <w:rFonts w:ascii="Arial" w:eastAsiaTheme="majorEastAsia" w:hAnsi="Arial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56565"/>
    <w:rPr>
      <w:rFonts w:ascii="Arial" w:eastAsiaTheme="majorEastAsia" w:hAnsi="Arial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6565"/>
    <w:rPr>
      <w:rFonts w:ascii="Arial" w:eastAsiaTheme="majorEastAsia" w:hAnsi="Arial" w:cstheme="majorBidi"/>
      <w:b/>
      <w:bCs/>
      <w:sz w:val="28"/>
    </w:rPr>
  </w:style>
  <w:style w:type="paragraph" w:customStyle="1" w:styleId="Nadpisbezslovania">
    <w:name w:val="Nadpis bez číslovania"/>
    <w:basedOn w:val="Heading1"/>
    <w:next w:val="Normal"/>
    <w:qFormat/>
    <w:rsid w:val="006E1848"/>
    <w:pPr>
      <w:numPr>
        <w:numId w:val="0"/>
      </w:numPr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C7003E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E30603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E3060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3060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30603"/>
    <w:rPr>
      <w:color w:val="0000FF" w:themeColor="hyperlink"/>
      <w:u w:val="single"/>
    </w:rPr>
  </w:style>
  <w:style w:type="paragraph" w:customStyle="1" w:styleId="Prloha1">
    <w:name w:val="Príloha 1"/>
    <w:basedOn w:val="Heading2"/>
    <w:next w:val="Prloha2"/>
    <w:qFormat/>
    <w:rsid w:val="00674F7B"/>
    <w:pPr>
      <w:numPr>
        <w:ilvl w:val="0"/>
        <w:numId w:val="0"/>
      </w:numPr>
    </w:pPr>
    <w:rPr>
      <w:sz w:val="36"/>
    </w:rPr>
  </w:style>
  <w:style w:type="paragraph" w:customStyle="1" w:styleId="Prloha2">
    <w:name w:val="Príloha 2"/>
    <w:basedOn w:val="Heading3"/>
    <w:qFormat/>
    <w:rsid w:val="00E30603"/>
    <w:pPr>
      <w:numPr>
        <w:ilvl w:val="0"/>
        <w:numId w:val="0"/>
      </w:numPr>
      <w:jc w:val="left"/>
    </w:pPr>
  </w:style>
  <w:style w:type="paragraph" w:styleId="Header">
    <w:name w:val="header"/>
    <w:basedOn w:val="Normal"/>
    <w:link w:val="HeaderChar"/>
    <w:uiPriority w:val="99"/>
    <w:unhideWhenUsed/>
    <w:rsid w:val="00B31A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A1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B31A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A18"/>
    <w:rPr>
      <w:rFonts w:ascii="Times New Roman" w:hAnsi="Times New Roman"/>
      <w:sz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24FFB"/>
    <w:pPr>
      <w:spacing w:after="0" w:line="240" w:lineRule="auto"/>
      <w:ind w:left="220" w:hanging="220"/>
    </w:pPr>
  </w:style>
  <w:style w:type="paragraph" w:styleId="TOCHeading">
    <w:name w:val="TOC Heading"/>
    <w:basedOn w:val="Heading1"/>
    <w:next w:val="Normal"/>
    <w:uiPriority w:val="39"/>
    <w:unhideWhenUsed/>
    <w:qFormat/>
    <w:rsid w:val="00413705"/>
    <w:pPr>
      <w:pageBreakBefore w:val="0"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02AFE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hyperlink" Target="https://github.com/MicrosoftDocs/PowerShell-Docs/blob/main/reference/7.5/Microsoft.PowerShell.Core/About/about_Comment_Based_Help.md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yperlink" Target="https://www.powershellgallery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s://learn.microsoft.com/en-us/powershell/module/microsoft.powershell.management/get-service?view=powershell-7.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learn.microsoft.com/en-us/powershell/scripting/developer/help/writing-help-for-windows-powershell-scripts-and-functions?view=powershell-7.5" TargetMode="External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hyperlink" Target="https://learn.microsoft.com/en-us/powershell/module/microsoft.powershell.core/about/about_comment_based_help?view=powershell-7.5" TargetMode="External"/><Relationship Id="rId27" Type="http://schemas.openxmlformats.org/officeDocument/2006/relationships/hyperlink" Target="https://learn.microsoft.com/en-us/dotnet/desktop/wpf/overview/" TargetMode="External"/><Relationship Id="rId30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3.V_2024_2025_Evka\Absolventsk&#233;%20pr&#225;ce\sablona_absolventskej_prace_spseke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F470DD7CCC4ED7893DA7982D4A146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FE435A77-436C-48A9-ABF7-A170F0916EBB}"/>
      </w:docPartPr>
      <w:docPartBody>
        <w:p w:rsidR="006E6197" w:rsidRDefault="007A478C">
          <w:pPr>
            <w:pStyle w:val="65F470DD7CCC4ED7893DA7982D4A146C"/>
          </w:pPr>
          <w:r>
            <w:rPr>
              <w:rStyle w:val="PlaceholderText"/>
            </w:rPr>
            <w:t>Vyberte typ práce</w:t>
          </w:r>
          <w:r w:rsidRPr="00920ABD">
            <w:rPr>
              <w:rStyle w:val="PlaceholderText"/>
            </w:rPr>
            <w:t>.</w:t>
          </w:r>
        </w:p>
      </w:docPartBody>
    </w:docPart>
    <w:docPart>
      <w:docPartPr>
        <w:name w:val="FEB0332F77524BA99F6F531B2ED162EE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080DB51F-54E9-4018-84C6-401757C008EA}"/>
      </w:docPartPr>
      <w:docPartBody>
        <w:p w:rsidR="006E6197" w:rsidRDefault="007A478C">
          <w:pPr>
            <w:pStyle w:val="FEB0332F77524BA99F6F531B2ED162EE"/>
          </w:pPr>
          <w:r w:rsidRPr="00920ABD">
            <w:rPr>
              <w:rStyle w:val="PlaceholderText"/>
            </w:rPr>
            <w:t xml:space="preserve">Vyberte </w:t>
          </w:r>
          <w:r>
            <w:rPr>
              <w:rStyle w:val="PlaceholderText"/>
            </w:rPr>
            <w:t>ročník</w:t>
          </w:r>
          <w:r w:rsidRPr="00920ABD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478C"/>
    <w:rsid w:val="0001608B"/>
    <w:rsid w:val="001A57E4"/>
    <w:rsid w:val="002C4DB8"/>
    <w:rsid w:val="00381C89"/>
    <w:rsid w:val="0039754C"/>
    <w:rsid w:val="004741E6"/>
    <w:rsid w:val="006439B4"/>
    <w:rsid w:val="006453DD"/>
    <w:rsid w:val="006E6197"/>
    <w:rsid w:val="00716067"/>
    <w:rsid w:val="007A478C"/>
    <w:rsid w:val="00A14BC5"/>
    <w:rsid w:val="00A83ACE"/>
    <w:rsid w:val="00B110D6"/>
    <w:rsid w:val="00BC4C54"/>
    <w:rsid w:val="00C3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5F470DD7CCC4ED7893DA7982D4A146C">
    <w:name w:val="65F470DD7CCC4ED7893DA7982D4A146C"/>
  </w:style>
  <w:style w:type="paragraph" w:customStyle="1" w:styleId="FEB0332F77524BA99F6F531B2ED162EE">
    <w:name w:val="FEB0332F77524BA99F6F531B2ED162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C4B2F-8E49-456E-BF80-6AABBD230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sablona_absolventskej_prace_spseke_v2.dotx</Template>
  <TotalTime>0</TotalTime>
  <Pages>20</Pages>
  <Words>2667</Words>
  <Characters>15203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jaka2020@outlook.sk</dc:creator>
  <cp:lastModifiedBy>Papaj, Matej</cp:lastModifiedBy>
  <cp:revision>86</cp:revision>
  <dcterms:created xsi:type="dcterms:W3CDTF">2025-01-21T17:59:00Z</dcterms:created>
  <dcterms:modified xsi:type="dcterms:W3CDTF">2026-01-22T08:18:00Z</dcterms:modified>
</cp:coreProperties>
</file>